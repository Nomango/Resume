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4717B3" w14:textId="700245D7" w:rsidR="00D06157" w:rsidRDefault="008A432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84864" behindDoc="0" locked="0" layoutInCell="1" allowOverlap="1" wp14:anchorId="6E74F1FF" wp14:editId="5A4F8E83">
            <wp:simplePos x="0" y="0"/>
            <wp:positionH relativeFrom="column">
              <wp:posOffset>4552950</wp:posOffset>
            </wp:positionH>
            <wp:positionV relativeFrom="paragraph">
              <wp:posOffset>-262146</wp:posOffset>
            </wp:positionV>
            <wp:extent cx="1062277" cy="1419225"/>
            <wp:effectExtent l="0" t="0" r="5080" b="0"/>
            <wp:wrapNone/>
            <wp:docPr id="22" name="图片 22" descr="图片包含 人员, 墙壁, 室内, 服装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vata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277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08A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B89780" wp14:editId="391B11BB">
                <wp:simplePos x="0" y="0"/>
                <wp:positionH relativeFrom="column">
                  <wp:posOffset>1031875</wp:posOffset>
                </wp:positionH>
                <wp:positionV relativeFrom="paragraph">
                  <wp:posOffset>1054735</wp:posOffset>
                </wp:positionV>
                <wp:extent cx="108585" cy="81915"/>
                <wp:effectExtent l="0" t="0" r="5715" b="13335"/>
                <wp:wrapNone/>
                <wp:docPr id="3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4875" y="1969135"/>
                          <a:ext cx="108585" cy="8191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885A0" id="KSO_Shape" o:spid="_x0000_s1026" style="position:absolute;left:0;text-align:left;margin-left:81.25pt;margin-top:83.05pt;width:8.55pt;height:6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d="f" strokeweight="1pt">
                <v:stroke joinstyle="miter"/>
                <v:path arrowok="t" o:connecttype="custom" o:connectlocs="75345,40092;72886,42541;95410,64968;95748,65511;100873,65511;33240,40092;7712,65511;12837,65511;13175,64968;35699,42541;9508,16405;45704,52445;54055,55890;54293,55867;62881,52445;99077,16405;94158,16405;61728,48696;54293,51658;54087,51678;46857,48696;14427,16405;18876,0;89709,0;108585,18795;108585,63120;89709,81915;18876,81915;0,63120;0,18795;18876,0" o:connectangles="0,0,0,0,0,0,0,0,0,0,0,0,0,0,0,0,0,0,0,0,0,0,0,0,0,0,0,0,0,0,0"/>
              </v:shape>
            </w:pict>
          </mc:Fallback>
        </mc:AlternateContent>
      </w:r>
      <w:r w:rsidR="00E508A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F85018" wp14:editId="5E83FA1D">
                <wp:simplePos x="0" y="0"/>
                <wp:positionH relativeFrom="column">
                  <wp:posOffset>-713740</wp:posOffset>
                </wp:positionH>
                <wp:positionV relativeFrom="paragraph">
                  <wp:posOffset>1048385</wp:posOffset>
                </wp:positionV>
                <wp:extent cx="69215" cy="108585"/>
                <wp:effectExtent l="0" t="0" r="6985" b="5715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260" y="1962785"/>
                          <a:ext cx="69215" cy="10858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9FCB7" id="KSO_Shape" o:spid="_x0000_s1026" style="position:absolute;left:0;text-align:left;margin-left:-56.2pt;margin-top:82.55pt;width:5.45pt;height:8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stroked="f" strokeweight="1pt">
                <v:stroke joinstyle="miter"/>
                <v:path arrowok="t" o:connecttype="custom" o:connectlocs="21278,0;25201,3933;30694,23597;29125,29103;19708,34609;37756,76298;46783,70596;52666,71579;67575,86524;68360,92030;59728,105401;51881,106975;91,6293;5584,1573;21278,0" o:connectangles="0,0,0,0,0,0,0,0,0,0,0,0,0,0,0"/>
              </v:shape>
            </w:pict>
          </mc:Fallback>
        </mc:AlternateContent>
      </w:r>
      <w:r w:rsidR="00E508A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FCE361" wp14:editId="081F19CF">
                <wp:simplePos x="0" y="0"/>
                <wp:positionH relativeFrom="column">
                  <wp:posOffset>1038225</wp:posOffset>
                </wp:positionH>
                <wp:positionV relativeFrom="paragraph">
                  <wp:posOffset>730885</wp:posOffset>
                </wp:positionV>
                <wp:extent cx="94615" cy="107950"/>
                <wp:effectExtent l="0" t="0" r="635" b="635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81225" y="1645285"/>
                          <a:ext cx="94615" cy="107950"/>
                        </a:xfrm>
                        <a:custGeom>
                          <a:avLst/>
                          <a:gdLst>
                            <a:gd name="T0" fmla="*/ 497573 w 1903413"/>
                            <a:gd name="T1" fmla="*/ 570111 h 2176462"/>
                            <a:gd name="T2" fmla="*/ 190290 w 1903413"/>
                            <a:gd name="T3" fmla="*/ 633620 h 2176462"/>
                            <a:gd name="T4" fmla="*/ 173 w 1903413"/>
                            <a:gd name="T5" fmla="*/ 841900 h 2176462"/>
                            <a:gd name="T6" fmla="*/ 47311 w 1903413"/>
                            <a:gd name="T7" fmla="*/ 627888 h 2176462"/>
                            <a:gd name="T8" fmla="*/ 1157362 w 1903413"/>
                            <a:gd name="T9" fmla="*/ 608337 h 2176462"/>
                            <a:gd name="T10" fmla="*/ 1611719 w 1903413"/>
                            <a:gd name="T11" fmla="*/ 621287 h 2176462"/>
                            <a:gd name="T12" fmla="*/ 1665135 w 1903413"/>
                            <a:gd name="T13" fmla="*/ 817059 h 2176462"/>
                            <a:gd name="T14" fmla="*/ 1532378 w 1903413"/>
                            <a:gd name="T15" fmla="*/ 674616 h 2176462"/>
                            <a:gd name="T16" fmla="*/ 235817 w 1903413"/>
                            <a:gd name="T17" fmla="*/ 530787 h 2176462"/>
                            <a:gd name="T18" fmla="*/ 858257 w 1903413"/>
                            <a:gd name="T19" fmla="*/ 579561 h 2176462"/>
                            <a:gd name="T20" fmla="*/ 1100839 w 1903413"/>
                            <a:gd name="T21" fmla="*/ 575245 h 2176462"/>
                            <a:gd name="T22" fmla="*/ 1172819 w 1903413"/>
                            <a:gd name="T23" fmla="*/ 717303 h 2176462"/>
                            <a:gd name="T24" fmla="*/ 486232 w 1903413"/>
                            <a:gd name="T25" fmla="*/ 771661 h 2176462"/>
                            <a:gd name="T26" fmla="*/ 541347 w 1903413"/>
                            <a:gd name="T27" fmla="*/ 590875 h 2176462"/>
                            <a:gd name="T28" fmla="*/ 645062 w 1903413"/>
                            <a:gd name="T29" fmla="*/ 650742 h 2176462"/>
                            <a:gd name="T30" fmla="*/ 447845 w 1903413"/>
                            <a:gd name="T31" fmla="*/ 219977 h 2176462"/>
                            <a:gd name="T32" fmla="*/ 498741 w 1903413"/>
                            <a:gd name="T33" fmla="*/ 328564 h 2176462"/>
                            <a:gd name="T34" fmla="*/ 446451 w 1903413"/>
                            <a:gd name="T35" fmla="*/ 437847 h 2176462"/>
                            <a:gd name="T36" fmla="*/ 337515 w 1903413"/>
                            <a:gd name="T37" fmla="*/ 538081 h 2176462"/>
                            <a:gd name="T38" fmla="*/ 215680 w 1903413"/>
                            <a:gd name="T39" fmla="*/ 463775 h 2176462"/>
                            <a:gd name="T40" fmla="*/ 151189 w 1903413"/>
                            <a:gd name="T41" fmla="*/ 342486 h 2176462"/>
                            <a:gd name="T42" fmla="*/ 193718 w 1903413"/>
                            <a:gd name="T43" fmla="*/ 255129 h 2176462"/>
                            <a:gd name="T44" fmla="*/ 297252 w 1903413"/>
                            <a:gd name="T45" fmla="*/ 213191 h 2176462"/>
                            <a:gd name="T46" fmla="*/ 1455279 w 1903413"/>
                            <a:gd name="T47" fmla="*/ 192483 h 2176462"/>
                            <a:gd name="T48" fmla="*/ 1507359 w 1903413"/>
                            <a:gd name="T49" fmla="*/ 306638 h 2176462"/>
                            <a:gd name="T50" fmla="*/ 1487222 w 1903413"/>
                            <a:gd name="T51" fmla="*/ 384597 h 2176462"/>
                            <a:gd name="T52" fmla="*/ 1405454 w 1903413"/>
                            <a:gd name="T53" fmla="*/ 519286 h 2176462"/>
                            <a:gd name="T54" fmla="*/ 1270910 w 1903413"/>
                            <a:gd name="T55" fmla="*/ 506931 h 2176462"/>
                            <a:gd name="T56" fmla="*/ 1190706 w 1903413"/>
                            <a:gd name="T57" fmla="*/ 372764 h 2176462"/>
                            <a:gd name="T58" fmla="*/ 1192268 w 1903413"/>
                            <a:gd name="T59" fmla="*/ 300721 h 2176462"/>
                            <a:gd name="T60" fmla="*/ 1267438 w 1903413"/>
                            <a:gd name="T61" fmla="*/ 210929 h 2176462"/>
                            <a:gd name="T62" fmla="*/ 927799 w 1903413"/>
                            <a:gd name="T63" fmla="*/ 101433 h 2176462"/>
                            <a:gd name="T64" fmla="*/ 984972 w 1903413"/>
                            <a:gd name="T65" fmla="*/ 235520 h 2176462"/>
                            <a:gd name="T66" fmla="*/ 1019553 w 1903413"/>
                            <a:gd name="T67" fmla="*/ 298998 h 2176462"/>
                            <a:gd name="T68" fmla="*/ 941180 w 1903413"/>
                            <a:gd name="T69" fmla="*/ 438825 h 2176462"/>
                            <a:gd name="T70" fmla="*/ 800419 w 1903413"/>
                            <a:gd name="T71" fmla="*/ 495346 h 2176462"/>
                            <a:gd name="T72" fmla="*/ 694067 w 1903413"/>
                            <a:gd name="T73" fmla="*/ 368564 h 2176462"/>
                            <a:gd name="T74" fmla="*/ 648364 w 1903413"/>
                            <a:gd name="T75" fmla="*/ 261955 h 2176462"/>
                            <a:gd name="T76" fmla="*/ 704494 w 1903413"/>
                            <a:gd name="T77" fmla="*/ 143345 h 2176462"/>
                            <a:gd name="T78" fmla="*/ 864196 w 1903413"/>
                            <a:gd name="T79" fmla="*/ 134302 h 2176462"/>
                            <a:gd name="T80" fmla="*/ 411106 w 1903413"/>
                            <a:gd name="T81" fmla="*/ 101713 h 2176462"/>
                            <a:gd name="T82" fmla="*/ 469750 w 1903413"/>
                            <a:gd name="T83" fmla="*/ 143611 h 2176462"/>
                            <a:gd name="T84" fmla="*/ 472179 w 1903413"/>
                            <a:gd name="T85" fmla="*/ 293548 h 2176462"/>
                            <a:gd name="T86" fmla="*/ 418741 w 1903413"/>
                            <a:gd name="T87" fmla="*/ 169236 h 2176462"/>
                            <a:gd name="T88" fmla="*/ 247841 w 1903413"/>
                            <a:gd name="T89" fmla="*/ 205595 h 2176462"/>
                            <a:gd name="T90" fmla="*/ 163867 w 1903413"/>
                            <a:gd name="T91" fmla="*/ 298741 h 2176462"/>
                            <a:gd name="T92" fmla="*/ 183646 w 1903413"/>
                            <a:gd name="T93" fmla="*/ 148633 h 2176462"/>
                            <a:gd name="T94" fmla="*/ 299197 w 1903413"/>
                            <a:gd name="T95" fmla="*/ 81802 h 2176462"/>
                            <a:gd name="T96" fmla="*/ 1452457 w 1903413"/>
                            <a:gd name="T97" fmla="*/ 116429 h 2176462"/>
                            <a:gd name="T98" fmla="*/ 1504553 w 1903413"/>
                            <a:gd name="T99" fmla="*/ 180316 h 2176462"/>
                            <a:gd name="T100" fmla="*/ 1476850 w 1903413"/>
                            <a:gd name="T101" fmla="*/ 222908 h 2176462"/>
                            <a:gd name="T102" fmla="*/ 1388860 w 1903413"/>
                            <a:gd name="T103" fmla="*/ 189839 h 2176462"/>
                            <a:gd name="T104" fmla="*/ 1224902 w 1903413"/>
                            <a:gd name="T105" fmla="*/ 195206 h 2176462"/>
                            <a:gd name="T106" fmla="*/ 1180298 w 1903413"/>
                            <a:gd name="T107" fmla="*/ 249398 h 2176462"/>
                            <a:gd name="T108" fmla="*/ 1226819 w 1903413"/>
                            <a:gd name="T109" fmla="*/ 120065 h 2176462"/>
                            <a:gd name="T110" fmla="*/ 871321 w 1903413"/>
                            <a:gd name="T111" fmla="*/ 2952 h 2176462"/>
                            <a:gd name="T112" fmla="*/ 970896 w 1903413"/>
                            <a:gd name="T113" fmla="*/ 44985 h 2176462"/>
                            <a:gd name="T114" fmla="*/ 1012949 w 1903413"/>
                            <a:gd name="T115" fmla="*/ 151628 h 2176462"/>
                            <a:gd name="T116" fmla="*/ 973154 w 1903413"/>
                            <a:gd name="T117" fmla="*/ 142249 h 2176462"/>
                            <a:gd name="T118" fmla="*/ 881922 w 1903413"/>
                            <a:gd name="T119" fmla="*/ 119497 h 2176462"/>
                            <a:gd name="T120" fmla="*/ 703626 w 1903413"/>
                            <a:gd name="T121" fmla="*/ 125576 h 2176462"/>
                            <a:gd name="T122" fmla="*/ 655142 w 1903413"/>
                            <a:gd name="T123" fmla="*/ 202172 h 2176462"/>
                            <a:gd name="T124" fmla="*/ 693894 w 1903413"/>
                            <a:gd name="T125" fmla="*/ 56101 h 217646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903413" h="2176462">
                              <a:moveTo>
                                <a:pt x="1515515" y="644525"/>
                              </a:moveTo>
                              <a:lnTo>
                                <a:pt x="1554907" y="644525"/>
                              </a:lnTo>
                              <a:lnTo>
                                <a:pt x="1574800" y="682651"/>
                              </a:lnTo>
                              <a:lnTo>
                                <a:pt x="1560816" y="697147"/>
                              </a:lnTo>
                              <a:lnTo>
                                <a:pt x="1573618" y="785117"/>
                              </a:lnTo>
                              <a:lnTo>
                                <a:pt x="1535211" y="928688"/>
                              </a:lnTo>
                              <a:lnTo>
                                <a:pt x="1496804" y="785117"/>
                              </a:lnTo>
                              <a:lnTo>
                                <a:pt x="1509409" y="697147"/>
                              </a:lnTo>
                              <a:lnTo>
                                <a:pt x="1495425" y="682651"/>
                              </a:lnTo>
                              <a:lnTo>
                                <a:pt x="1515515" y="644525"/>
                              </a:lnTo>
                              <a:close/>
                              <a:moveTo>
                                <a:pt x="348904" y="644524"/>
                              </a:moveTo>
                              <a:lnTo>
                                <a:pt x="389084" y="644524"/>
                              </a:lnTo>
                              <a:lnTo>
                                <a:pt x="409576" y="682651"/>
                              </a:lnTo>
                              <a:lnTo>
                                <a:pt x="395312" y="697147"/>
                              </a:lnTo>
                              <a:lnTo>
                                <a:pt x="408169" y="785116"/>
                              </a:lnTo>
                              <a:lnTo>
                                <a:pt x="369195" y="928687"/>
                              </a:lnTo>
                              <a:lnTo>
                                <a:pt x="329818" y="785116"/>
                              </a:lnTo>
                              <a:lnTo>
                                <a:pt x="342877" y="697147"/>
                              </a:lnTo>
                              <a:lnTo>
                                <a:pt x="328613" y="682651"/>
                              </a:lnTo>
                              <a:lnTo>
                                <a:pt x="348904" y="644524"/>
                              </a:lnTo>
                              <a:close/>
                              <a:moveTo>
                                <a:pt x="534294" y="635000"/>
                              </a:moveTo>
                              <a:lnTo>
                                <a:pt x="550843" y="642777"/>
                              </a:lnTo>
                              <a:lnTo>
                                <a:pt x="568181" y="651352"/>
                              </a:lnTo>
                              <a:lnTo>
                                <a:pt x="585715" y="659927"/>
                              </a:lnTo>
                              <a:lnTo>
                                <a:pt x="603250" y="668702"/>
                              </a:lnTo>
                              <a:lnTo>
                                <a:pt x="597930" y="673288"/>
                              </a:lnTo>
                              <a:lnTo>
                                <a:pt x="594187" y="677077"/>
                              </a:lnTo>
                              <a:lnTo>
                                <a:pt x="591626" y="680069"/>
                              </a:lnTo>
                              <a:lnTo>
                                <a:pt x="589853" y="682063"/>
                              </a:lnTo>
                              <a:lnTo>
                                <a:pt x="588079" y="685054"/>
                              </a:lnTo>
                              <a:lnTo>
                                <a:pt x="586109" y="688046"/>
                              </a:lnTo>
                              <a:lnTo>
                                <a:pt x="584139" y="691436"/>
                              </a:lnTo>
                              <a:lnTo>
                                <a:pt x="582366" y="695025"/>
                              </a:lnTo>
                              <a:lnTo>
                                <a:pt x="580396" y="699014"/>
                              </a:lnTo>
                              <a:lnTo>
                                <a:pt x="578623" y="703002"/>
                              </a:lnTo>
                              <a:lnTo>
                                <a:pt x="575076" y="712175"/>
                              </a:lnTo>
                              <a:lnTo>
                                <a:pt x="571727" y="721947"/>
                              </a:lnTo>
                              <a:lnTo>
                                <a:pt x="568575" y="732716"/>
                              </a:lnTo>
                              <a:lnTo>
                                <a:pt x="565423" y="743883"/>
                              </a:lnTo>
                              <a:lnTo>
                                <a:pt x="562467" y="755649"/>
                              </a:lnTo>
                              <a:lnTo>
                                <a:pt x="520700" y="724340"/>
                              </a:lnTo>
                              <a:lnTo>
                                <a:pt x="572909" y="702603"/>
                              </a:lnTo>
                              <a:lnTo>
                                <a:pt x="534294" y="635000"/>
                              </a:lnTo>
                              <a:close/>
                              <a:moveTo>
                                <a:pt x="203588" y="634999"/>
                              </a:moveTo>
                              <a:lnTo>
                                <a:pt x="164658" y="702279"/>
                              </a:lnTo>
                              <a:lnTo>
                                <a:pt x="217293" y="723911"/>
                              </a:lnTo>
                              <a:lnTo>
                                <a:pt x="153932" y="770749"/>
                              </a:lnTo>
                              <a:lnTo>
                                <a:pt x="369041" y="988862"/>
                              </a:lnTo>
                              <a:lnTo>
                                <a:pt x="552966" y="802503"/>
                              </a:lnTo>
                              <a:lnTo>
                                <a:pt x="550979" y="814411"/>
                              </a:lnTo>
                              <a:lnTo>
                                <a:pt x="548993" y="826518"/>
                              </a:lnTo>
                              <a:lnTo>
                                <a:pt x="545418" y="850532"/>
                              </a:lnTo>
                              <a:lnTo>
                                <a:pt x="542637" y="873752"/>
                              </a:lnTo>
                              <a:lnTo>
                                <a:pt x="539857" y="895980"/>
                              </a:lnTo>
                              <a:lnTo>
                                <a:pt x="538069" y="916422"/>
                              </a:lnTo>
                              <a:lnTo>
                                <a:pt x="536480" y="934482"/>
                              </a:lnTo>
                              <a:lnTo>
                                <a:pt x="535685" y="949963"/>
                              </a:lnTo>
                              <a:lnTo>
                                <a:pt x="535487" y="962268"/>
                              </a:lnTo>
                              <a:lnTo>
                                <a:pt x="535487" y="1379440"/>
                              </a:lnTo>
                              <a:lnTo>
                                <a:pt x="638175" y="1379440"/>
                              </a:lnTo>
                              <a:lnTo>
                                <a:pt x="605005" y="2085974"/>
                              </a:lnTo>
                              <a:lnTo>
                                <a:pt x="380561" y="2085974"/>
                              </a:lnTo>
                              <a:lnTo>
                                <a:pt x="369041" y="1405240"/>
                              </a:lnTo>
                              <a:lnTo>
                                <a:pt x="357322" y="2085974"/>
                              </a:lnTo>
                              <a:lnTo>
                                <a:pt x="132878" y="2085974"/>
                              </a:lnTo>
                              <a:lnTo>
                                <a:pt x="97722" y="1341732"/>
                              </a:lnTo>
                              <a:lnTo>
                                <a:pt x="0" y="1341732"/>
                              </a:lnTo>
                              <a:lnTo>
                                <a:pt x="0" y="972985"/>
                              </a:lnTo>
                              <a:lnTo>
                                <a:pt x="198" y="961871"/>
                              </a:lnTo>
                              <a:lnTo>
                                <a:pt x="993" y="948574"/>
                              </a:lnTo>
                              <a:lnTo>
                                <a:pt x="2185" y="933490"/>
                              </a:lnTo>
                              <a:lnTo>
                                <a:pt x="3774" y="916819"/>
                              </a:lnTo>
                              <a:lnTo>
                                <a:pt x="5561" y="898957"/>
                              </a:lnTo>
                              <a:lnTo>
                                <a:pt x="7945" y="880302"/>
                              </a:lnTo>
                              <a:lnTo>
                                <a:pt x="10725" y="861249"/>
                              </a:lnTo>
                              <a:lnTo>
                                <a:pt x="13506" y="841998"/>
                              </a:lnTo>
                              <a:lnTo>
                                <a:pt x="16883" y="823144"/>
                              </a:lnTo>
                              <a:lnTo>
                                <a:pt x="20657" y="804488"/>
                              </a:lnTo>
                              <a:lnTo>
                                <a:pt x="24430" y="787023"/>
                              </a:lnTo>
                              <a:lnTo>
                                <a:pt x="26615" y="778489"/>
                              </a:lnTo>
                              <a:lnTo>
                                <a:pt x="28601" y="770551"/>
                              </a:lnTo>
                              <a:lnTo>
                                <a:pt x="30786" y="763009"/>
                              </a:lnTo>
                              <a:lnTo>
                                <a:pt x="32971" y="755666"/>
                              </a:lnTo>
                              <a:lnTo>
                                <a:pt x="35355" y="749117"/>
                              </a:lnTo>
                              <a:lnTo>
                                <a:pt x="37738" y="742766"/>
                              </a:lnTo>
                              <a:lnTo>
                                <a:pt x="40122" y="737010"/>
                              </a:lnTo>
                              <a:lnTo>
                                <a:pt x="42704" y="732247"/>
                              </a:lnTo>
                              <a:lnTo>
                                <a:pt x="45087" y="727682"/>
                              </a:lnTo>
                              <a:lnTo>
                                <a:pt x="47669" y="723911"/>
                              </a:lnTo>
                              <a:lnTo>
                                <a:pt x="49457" y="721728"/>
                              </a:lnTo>
                              <a:lnTo>
                                <a:pt x="51443" y="719545"/>
                              </a:lnTo>
                              <a:lnTo>
                                <a:pt x="54025" y="717362"/>
                              </a:lnTo>
                              <a:lnTo>
                                <a:pt x="56806" y="714981"/>
                              </a:lnTo>
                              <a:lnTo>
                                <a:pt x="63162" y="709821"/>
                              </a:lnTo>
                              <a:lnTo>
                                <a:pt x="70709" y="704462"/>
                              </a:lnTo>
                              <a:lnTo>
                                <a:pt x="79250" y="698905"/>
                              </a:lnTo>
                              <a:lnTo>
                                <a:pt x="88784" y="693348"/>
                              </a:lnTo>
                              <a:lnTo>
                                <a:pt x="98914" y="687394"/>
                              </a:lnTo>
                              <a:lnTo>
                                <a:pt x="109640" y="681440"/>
                              </a:lnTo>
                              <a:lnTo>
                                <a:pt x="120961" y="675486"/>
                              </a:lnTo>
                              <a:lnTo>
                                <a:pt x="132680" y="669334"/>
                              </a:lnTo>
                              <a:lnTo>
                                <a:pt x="156713" y="657426"/>
                              </a:lnTo>
                              <a:lnTo>
                                <a:pt x="180746" y="645915"/>
                              </a:lnTo>
                              <a:lnTo>
                                <a:pt x="203588" y="634999"/>
                              </a:lnTo>
                              <a:close/>
                              <a:moveTo>
                                <a:pt x="1370478" y="634999"/>
                              </a:moveTo>
                              <a:lnTo>
                                <a:pt x="1331214" y="702603"/>
                              </a:lnTo>
                              <a:lnTo>
                                <a:pt x="1384301" y="724340"/>
                              </a:lnTo>
                              <a:lnTo>
                                <a:pt x="1341831" y="755649"/>
                              </a:lnTo>
                              <a:lnTo>
                                <a:pt x="1338826" y="743883"/>
                              </a:lnTo>
                              <a:lnTo>
                                <a:pt x="1335821" y="732716"/>
                              </a:lnTo>
                              <a:lnTo>
                                <a:pt x="1332416" y="721947"/>
                              </a:lnTo>
                              <a:lnTo>
                                <a:pt x="1329010" y="712175"/>
                              </a:lnTo>
                              <a:lnTo>
                                <a:pt x="1325404" y="703002"/>
                              </a:lnTo>
                              <a:lnTo>
                                <a:pt x="1323601" y="699013"/>
                              </a:lnTo>
                              <a:lnTo>
                                <a:pt x="1321598" y="695025"/>
                              </a:lnTo>
                              <a:lnTo>
                                <a:pt x="1319795" y="691435"/>
                              </a:lnTo>
                              <a:lnTo>
                                <a:pt x="1317792" y="688045"/>
                              </a:lnTo>
                              <a:lnTo>
                                <a:pt x="1315788" y="685054"/>
                              </a:lnTo>
                              <a:lnTo>
                                <a:pt x="1313785" y="682063"/>
                              </a:lnTo>
                              <a:lnTo>
                                <a:pt x="1311381" y="679071"/>
                              </a:lnTo>
                              <a:lnTo>
                                <a:pt x="1308176" y="675880"/>
                              </a:lnTo>
                              <a:lnTo>
                                <a:pt x="1304370" y="672490"/>
                              </a:lnTo>
                              <a:lnTo>
                                <a:pt x="1300163" y="668901"/>
                              </a:lnTo>
                              <a:lnTo>
                                <a:pt x="1317992" y="659927"/>
                              </a:lnTo>
                              <a:lnTo>
                                <a:pt x="1336022" y="651352"/>
                              </a:lnTo>
                              <a:lnTo>
                                <a:pt x="1353650" y="642777"/>
                              </a:lnTo>
                              <a:lnTo>
                                <a:pt x="1370478" y="634999"/>
                              </a:lnTo>
                              <a:close/>
                              <a:moveTo>
                                <a:pt x="1699960" y="634999"/>
                              </a:moveTo>
                              <a:lnTo>
                                <a:pt x="1722809" y="645915"/>
                              </a:lnTo>
                              <a:lnTo>
                                <a:pt x="1746850" y="657426"/>
                              </a:lnTo>
                              <a:lnTo>
                                <a:pt x="1770891" y="669334"/>
                              </a:lnTo>
                              <a:lnTo>
                                <a:pt x="1782613" y="675486"/>
                              </a:lnTo>
                              <a:lnTo>
                                <a:pt x="1793739" y="681440"/>
                              </a:lnTo>
                              <a:lnTo>
                                <a:pt x="1804667" y="687394"/>
                              </a:lnTo>
                              <a:lnTo>
                                <a:pt x="1814800" y="693348"/>
                              </a:lnTo>
                              <a:lnTo>
                                <a:pt x="1824138" y="698905"/>
                              </a:lnTo>
                              <a:lnTo>
                                <a:pt x="1832880" y="704462"/>
                              </a:lnTo>
                              <a:lnTo>
                                <a:pt x="1840430" y="709820"/>
                              </a:lnTo>
                              <a:lnTo>
                                <a:pt x="1846788" y="714980"/>
                              </a:lnTo>
                              <a:lnTo>
                                <a:pt x="1849768" y="717362"/>
                              </a:lnTo>
                              <a:lnTo>
                                <a:pt x="1852153" y="719545"/>
                              </a:lnTo>
                              <a:lnTo>
                                <a:pt x="1854139" y="721728"/>
                              </a:lnTo>
                              <a:lnTo>
                                <a:pt x="1855928" y="723911"/>
                              </a:lnTo>
                              <a:lnTo>
                                <a:pt x="1858510" y="727682"/>
                              </a:lnTo>
                              <a:lnTo>
                                <a:pt x="1861093" y="732247"/>
                              </a:lnTo>
                              <a:lnTo>
                                <a:pt x="1863478" y="737010"/>
                              </a:lnTo>
                              <a:lnTo>
                                <a:pt x="1865862" y="742765"/>
                              </a:lnTo>
                              <a:lnTo>
                                <a:pt x="1868047" y="749116"/>
                              </a:lnTo>
                              <a:lnTo>
                                <a:pt x="1870630" y="755666"/>
                              </a:lnTo>
                              <a:lnTo>
                                <a:pt x="1872816" y="763009"/>
                              </a:lnTo>
                              <a:lnTo>
                                <a:pt x="1875001" y="770551"/>
                              </a:lnTo>
                              <a:lnTo>
                                <a:pt x="1876988" y="778489"/>
                              </a:lnTo>
                              <a:lnTo>
                                <a:pt x="1879174" y="787023"/>
                              </a:lnTo>
                              <a:lnTo>
                                <a:pt x="1882949" y="804488"/>
                              </a:lnTo>
                              <a:lnTo>
                                <a:pt x="1886724" y="823144"/>
                              </a:lnTo>
                              <a:lnTo>
                                <a:pt x="1890101" y="841998"/>
                              </a:lnTo>
                              <a:lnTo>
                                <a:pt x="1893082" y="861249"/>
                              </a:lnTo>
                              <a:lnTo>
                                <a:pt x="1895665" y="880301"/>
                              </a:lnTo>
                              <a:lnTo>
                                <a:pt x="1898049" y="898957"/>
                              </a:lnTo>
                              <a:lnTo>
                                <a:pt x="1899837" y="916819"/>
                              </a:lnTo>
                              <a:lnTo>
                                <a:pt x="1901426" y="933490"/>
                              </a:lnTo>
                              <a:lnTo>
                                <a:pt x="1902618" y="948573"/>
                              </a:lnTo>
                              <a:lnTo>
                                <a:pt x="1903215" y="961870"/>
                              </a:lnTo>
                              <a:lnTo>
                                <a:pt x="1903413" y="972984"/>
                              </a:lnTo>
                              <a:lnTo>
                                <a:pt x="1903413" y="1341732"/>
                              </a:lnTo>
                              <a:lnTo>
                                <a:pt x="1805660" y="1341732"/>
                              </a:lnTo>
                              <a:lnTo>
                                <a:pt x="1770692" y="2085974"/>
                              </a:lnTo>
                              <a:lnTo>
                                <a:pt x="1546178" y="2085974"/>
                              </a:lnTo>
                              <a:lnTo>
                                <a:pt x="1534655" y="1405240"/>
                              </a:lnTo>
                              <a:lnTo>
                                <a:pt x="1522932" y="2085974"/>
                              </a:lnTo>
                              <a:lnTo>
                                <a:pt x="1298418" y="2085974"/>
                              </a:lnTo>
                              <a:lnTo>
                                <a:pt x="1265238" y="1379440"/>
                              </a:lnTo>
                              <a:lnTo>
                                <a:pt x="1367958" y="1379440"/>
                              </a:lnTo>
                              <a:lnTo>
                                <a:pt x="1367958" y="962267"/>
                              </a:lnTo>
                              <a:lnTo>
                                <a:pt x="1367560" y="949962"/>
                              </a:lnTo>
                              <a:lnTo>
                                <a:pt x="1366766" y="934482"/>
                              </a:lnTo>
                              <a:lnTo>
                                <a:pt x="1365375" y="916422"/>
                              </a:lnTo>
                              <a:lnTo>
                                <a:pt x="1363388" y="895980"/>
                              </a:lnTo>
                              <a:lnTo>
                                <a:pt x="1361004" y="873752"/>
                              </a:lnTo>
                              <a:lnTo>
                                <a:pt x="1358023" y="850532"/>
                              </a:lnTo>
                              <a:lnTo>
                                <a:pt x="1354447" y="826517"/>
                              </a:lnTo>
                              <a:lnTo>
                                <a:pt x="1350473" y="802503"/>
                              </a:lnTo>
                              <a:lnTo>
                                <a:pt x="1534655" y="988862"/>
                              </a:lnTo>
                              <a:lnTo>
                                <a:pt x="1749830" y="770749"/>
                              </a:lnTo>
                              <a:lnTo>
                                <a:pt x="1686251" y="723911"/>
                              </a:lnTo>
                              <a:lnTo>
                                <a:pt x="1738902" y="702279"/>
                              </a:lnTo>
                              <a:lnTo>
                                <a:pt x="1699960" y="634999"/>
                              </a:lnTo>
                              <a:close/>
                              <a:moveTo>
                                <a:pt x="467842" y="606424"/>
                              </a:moveTo>
                              <a:lnTo>
                                <a:pt x="481434" y="612173"/>
                              </a:lnTo>
                              <a:lnTo>
                                <a:pt x="496825" y="618714"/>
                              </a:lnTo>
                              <a:lnTo>
                                <a:pt x="516413" y="627436"/>
                              </a:lnTo>
                              <a:lnTo>
                                <a:pt x="556990" y="697211"/>
                              </a:lnTo>
                              <a:lnTo>
                                <a:pt x="497424" y="721592"/>
                              </a:lnTo>
                              <a:lnTo>
                                <a:pt x="560388" y="767778"/>
                              </a:lnTo>
                              <a:lnTo>
                                <a:pt x="558789" y="774914"/>
                              </a:lnTo>
                              <a:lnTo>
                                <a:pt x="557390" y="782050"/>
                              </a:lnTo>
                              <a:lnTo>
                                <a:pt x="368300" y="973137"/>
                              </a:lnTo>
                              <a:lnTo>
                                <a:pt x="467842" y="606424"/>
                              </a:lnTo>
                              <a:close/>
                              <a:moveTo>
                                <a:pt x="269281" y="606424"/>
                              </a:moveTo>
                              <a:lnTo>
                                <a:pt x="368300" y="973137"/>
                              </a:lnTo>
                              <a:lnTo>
                                <a:pt x="171450" y="772535"/>
                              </a:lnTo>
                              <a:lnTo>
                                <a:pt x="240367" y="721592"/>
                              </a:lnTo>
                              <a:lnTo>
                                <a:pt x="181154" y="697211"/>
                              </a:lnTo>
                              <a:lnTo>
                                <a:pt x="221553" y="627436"/>
                              </a:lnTo>
                              <a:lnTo>
                                <a:pt x="240763" y="618714"/>
                              </a:lnTo>
                              <a:lnTo>
                                <a:pt x="256012" y="612173"/>
                              </a:lnTo>
                              <a:lnTo>
                                <a:pt x="269281" y="606424"/>
                              </a:lnTo>
                              <a:close/>
                              <a:moveTo>
                                <a:pt x="1633836" y="606424"/>
                              </a:moveTo>
                              <a:lnTo>
                                <a:pt x="1647316" y="612173"/>
                              </a:lnTo>
                              <a:lnTo>
                                <a:pt x="1662580" y="618714"/>
                              </a:lnTo>
                              <a:lnTo>
                                <a:pt x="1682007" y="627436"/>
                              </a:lnTo>
                              <a:lnTo>
                                <a:pt x="1722250" y="697210"/>
                              </a:lnTo>
                              <a:lnTo>
                                <a:pt x="1663175" y="721592"/>
                              </a:lnTo>
                              <a:lnTo>
                                <a:pt x="1731963" y="772535"/>
                              </a:lnTo>
                              <a:lnTo>
                                <a:pt x="1535113" y="973137"/>
                              </a:lnTo>
                              <a:lnTo>
                                <a:pt x="1633836" y="606424"/>
                              </a:lnTo>
                              <a:close/>
                              <a:moveTo>
                                <a:pt x="1436401" y="606424"/>
                              </a:moveTo>
                              <a:lnTo>
                                <a:pt x="1535113" y="973137"/>
                              </a:lnTo>
                              <a:lnTo>
                                <a:pt x="1347778" y="782050"/>
                              </a:lnTo>
                              <a:lnTo>
                                <a:pt x="1344613" y="767778"/>
                              </a:lnTo>
                              <a:lnTo>
                                <a:pt x="1407321" y="721592"/>
                              </a:lnTo>
                              <a:lnTo>
                                <a:pt x="1348173" y="697210"/>
                              </a:lnTo>
                              <a:lnTo>
                                <a:pt x="1388529" y="627436"/>
                              </a:lnTo>
                              <a:lnTo>
                                <a:pt x="1407717" y="618714"/>
                              </a:lnTo>
                              <a:lnTo>
                                <a:pt x="1422949" y="612172"/>
                              </a:lnTo>
                              <a:lnTo>
                                <a:pt x="1436401" y="606424"/>
                              </a:lnTo>
                              <a:close/>
                              <a:moveTo>
                                <a:pt x="930127" y="604836"/>
                              </a:moveTo>
                              <a:lnTo>
                                <a:pt x="973485" y="604836"/>
                              </a:lnTo>
                              <a:lnTo>
                                <a:pt x="995363" y="646482"/>
                              </a:lnTo>
                              <a:lnTo>
                                <a:pt x="980048" y="662148"/>
                              </a:lnTo>
                              <a:lnTo>
                                <a:pt x="994169" y="757932"/>
                              </a:lnTo>
                              <a:lnTo>
                                <a:pt x="951806" y="914399"/>
                              </a:lnTo>
                              <a:lnTo>
                                <a:pt x="909442" y="757932"/>
                              </a:lnTo>
                              <a:lnTo>
                                <a:pt x="923364" y="662148"/>
                              </a:lnTo>
                              <a:lnTo>
                                <a:pt x="908050" y="646482"/>
                              </a:lnTo>
                              <a:lnTo>
                                <a:pt x="930127" y="604836"/>
                              </a:lnTo>
                              <a:close/>
                              <a:moveTo>
                                <a:pt x="771237" y="593725"/>
                              </a:moveTo>
                              <a:lnTo>
                                <a:pt x="728949" y="666939"/>
                              </a:lnTo>
                              <a:lnTo>
                                <a:pt x="786128" y="690748"/>
                              </a:lnTo>
                              <a:lnTo>
                                <a:pt x="717037" y="741939"/>
                              </a:lnTo>
                              <a:lnTo>
                                <a:pt x="951706" y="979637"/>
                              </a:lnTo>
                              <a:lnTo>
                                <a:pt x="1186375" y="741939"/>
                              </a:lnTo>
                              <a:lnTo>
                                <a:pt x="1117086" y="690748"/>
                              </a:lnTo>
                              <a:lnTo>
                                <a:pt x="1174265" y="666939"/>
                              </a:lnTo>
                              <a:lnTo>
                                <a:pt x="1131977" y="593725"/>
                              </a:lnTo>
                              <a:lnTo>
                                <a:pt x="1156992" y="605233"/>
                              </a:lnTo>
                              <a:lnTo>
                                <a:pt x="1183199" y="617931"/>
                              </a:lnTo>
                              <a:lnTo>
                                <a:pt x="1196302" y="624280"/>
                              </a:lnTo>
                              <a:lnTo>
                                <a:pt x="1209405" y="631026"/>
                              </a:lnTo>
                              <a:lnTo>
                                <a:pt x="1222112" y="637772"/>
                              </a:lnTo>
                              <a:lnTo>
                                <a:pt x="1234222" y="644320"/>
                              </a:lnTo>
                              <a:lnTo>
                                <a:pt x="1245936" y="650867"/>
                              </a:lnTo>
                              <a:lnTo>
                                <a:pt x="1257054" y="657217"/>
                              </a:lnTo>
                              <a:lnTo>
                                <a:pt x="1267576" y="663368"/>
                              </a:lnTo>
                              <a:lnTo>
                                <a:pt x="1276907" y="669320"/>
                              </a:lnTo>
                              <a:lnTo>
                                <a:pt x="1285047" y="675074"/>
                              </a:lnTo>
                              <a:lnTo>
                                <a:pt x="1288820" y="678050"/>
                              </a:lnTo>
                              <a:lnTo>
                                <a:pt x="1292195" y="680629"/>
                              </a:lnTo>
                              <a:lnTo>
                                <a:pt x="1294974" y="683407"/>
                              </a:lnTo>
                              <a:lnTo>
                                <a:pt x="1297952" y="685788"/>
                              </a:lnTo>
                              <a:lnTo>
                                <a:pt x="1300136" y="688169"/>
                              </a:lnTo>
                              <a:lnTo>
                                <a:pt x="1302121" y="690748"/>
                              </a:lnTo>
                              <a:lnTo>
                                <a:pt x="1304702" y="694717"/>
                              </a:lnTo>
                              <a:lnTo>
                                <a:pt x="1307482" y="699479"/>
                              </a:lnTo>
                              <a:lnTo>
                                <a:pt x="1310063" y="705034"/>
                              </a:lnTo>
                              <a:lnTo>
                                <a:pt x="1312842" y="711383"/>
                              </a:lnTo>
                              <a:lnTo>
                                <a:pt x="1315423" y="717931"/>
                              </a:lnTo>
                              <a:lnTo>
                                <a:pt x="1317806" y="725272"/>
                              </a:lnTo>
                              <a:lnTo>
                                <a:pt x="1320387" y="733209"/>
                              </a:lnTo>
                              <a:lnTo>
                                <a:pt x="1322769" y="741542"/>
                              </a:lnTo>
                              <a:lnTo>
                                <a:pt x="1324953" y="750272"/>
                              </a:lnTo>
                              <a:lnTo>
                                <a:pt x="1327534" y="759399"/>
                              </a:lnTo>
                              <a:lnTo>
                                <a:pt x="1329519" y="768923"/>
                              </a:lnTo>
                              <a:lnTo>
                                <a:pt x="1331703" y="778645"/>
                              </a:lnTo>
                              <a:lnTo>
                                <a:pt x="1335674" y="798685"/>
                              </a:lnTo>
                              <a:lnTo>
                                <a:pt x="1339248" y="819518"/>
                              </a:lnTo>
                              <a:lnTo>
                                <a:pt x="1342623" y="840352"/>
                              </a:lnTo>
                              <a:lnTo>
                                <a:pt x="1345402" y="861185"/>
                              </a:lnTo>
                              <a:lnTo>
                                <a:pt x="1347785" y="881622"/>
                              </a:lnTo>
                              <a:lnTo>
                                <a:pt x="1350167" y="900868"/>
                              </a:lnTo>
                              <a:lnTo>
                                <a:pt x="1351557" y="919121"/>
                              </a:lnTo>
                              <a:lnTo>
                                <a:pt x="1352947" y="935590"/>
                              </a:lnTo>
                              <a:lnTo>
                                <a:pt x="1353542" y="950272"/>
                              </a:lnTo>
                              <a:lnTo>
                                <a:pt x="1354138" y="962177"/>
                              </a:lnTo>
                              <a:lnTo>
                                <a:pt x="1354138" y="1364954"/>
                              </a:lnTo>
                              <a:lnTo>
                                <a:pt x="1247524" y="1364954"/>
                              </a:lnTo>
                              <a:lnTo>
                                <a:pt x="1209008" y="2176462"/>
                              </a:lnTo>
                              <a:lnTo>
                                <a:pt x="964214" y="2176462"/>
                              </a:lnTo>
                              <a:lnTo>
                                <a:pt x="951706" y="1434200"/>
                              </a:lnTo>
                              <a:lnTo>
                                <a:pt x="939000" y="2176462"/>
                              </a:lnTo>
                              <a:lnTo>
                                <a:pt x="694007" y="2176462"/>
                              </a:lnTo>
                              <a:lnTo>
                                <a:pt x="655690" y="1364954"/>
                              </a:lnTo>
                              <a:lnTo>
                                <a:pt x="549275" y="1364954"/>
                              </a:lnTo>
                              <a:lnTo>
                                <a:pt x="549275" y="962177"/>
                              </a:lnTo>
                              <a:lnTo>
                                <a:pt x="549473" y="950272"/>
                              </a:lnTo>
                              <a:lnTo>
                                <a:pt x="550267" y="935590"/>
                              </a:lnTo>
                              <a:lnTo>
                                <a:pt x="551459" y="919121"/>
                              </a:lnTo>
                              <a:lnTo>
                                <a:pt x="553245" y="900868"/>
                              </a:lnTo>
                              <a:lnTo>
                                <a:pt x="555231" y="881622"/>
                              </a:lnTo>
                              <a:lnTo>
                                <a:pt x="557812" y="861185"/>
                              </a:lnTo>
                              <a:lnTo>
                                <a:pt x="560790" y="840352"/>
                              </a:lnTo>
                              <a:lnTo>
                                <a:pt x="563966" y="819518"/>
                              </a:lnTo>
                              <a:lnTo>
                                <a:pt x="567540" y="798685"/>
                              </a:lnTo>
                              <a:lnTo>
                                <a:pt x="571511" y="778645"/>
                              </a:lnTo>
                              <a:lnTo>
                                <a:pt x="573893" y="768923"/>
                              </a:lnTo>
                              <a:lnTo>
                                <a:pt x="575879" y="759399"/>
                              </a:lnTo>
                              <a:lnTo>
                                <a:pt x="578062" y="750272"/>
                              </a:lnTo>
                              <a:lnTo>
                                <a:pt x="580445" y="741542"/>
                              </a:lnTo>
                              <a:lnTo>
                                <a:pt x="582827" y="733209"/>
                              </a:lnTo>
                              <a:lnTo>
                                <a:pt x="585408" y="725272"/>
                              </a:lnTo>
                              <a:lnTo>
                                <a:pt x="587791" y="717931"/>
                              </a:lnTo>
                              <a:lnTo>
                                <a:pt x="590372" y="711383"/>
                              </a:lnTo>
                              <a:lnTo>
                                <a:pt x="592953" y="705034"/>
                              </a:lnTo>
                              <a:lnTo>
                                <a:pt x="595534" y="699479"/>
                              </a:lnTo>
                              <a:lnTo>
                                <a:pt x="598512" y="694717"/>
                              </a:lnTo>
                              <a:lnTo>
                                <a:pt x="601093" y="690748"/>
                              </a:lnTo>
                              <a:lnTo>
                                <a:pt x="603078" y="688169"/>
                              </a:lnTo>
                              <a:lnTo>
                                <a:pt x="605262" y="685788"/>
                              </a:lnTo>
                              <a:lnTo>
                                <a:pt x="608041" y="683407"/>
                              </a:lnTo>
                              <a:lnTo>
                                <a:pt x="611019" y="680629"/>
                              </a:lnTo>
                              <a:lnTo>
                                <a:pt x="614394" y="678050"/>
                              </a:lnTo>
                              <a:lnTo>
                                <a:pt x="618167" y="675074"/>
                              </a:lnTo>
                              <a:lnTo>
                                <a:pt x="626505" y="669320"/>
                              </a:lnTo>
                              <a:lnTo>
                                <a:pt x="635638" y="663368"/>
                              </a:lnTo>
                              <a:lnTo>
                                <a:pt x="645962" y="657217"/>
                              </a:lnTo>
                              <a:lnTo>
                                <a:pt x="657080" y="650867"/>
                              </a:lnTo>
                              <a:lnTo>
                                <a:pt x="668793" y="644320"/>
                              </a:lnTo>
                              <a:lnTo>
                                <a:pt x="681301" y="637772"/>
                              </a:lnTo>
                              <a:lnTo>
                                <a:pt x="693809" y="631026"/>
                              </a:lnTo>
                              <a:lnTo>
                                <a:pt x="706912" y="624280"/>
                              </a:lnTo>
                              <a:lnTo>
                                <a:pt x="720015" y="617931"/>
                              </a:lnTo>
                              <a:lnTo>
                                <a:pt x="746222" y="605233"/>
                              </a:lnTo>
                              <a:lnTo>
                                <a:pt x="771237" y="593725"/>
                              </a:lnTo>
                              <a:close/>
                              <a:moveTo>
                                <a:pt x="1059854" y="561975"/>
                              </a:moveTo>
                              <a:lnTo>
                                <a:pt x="1074682" y="568513"/>
                              </a:lnTo>
                              <a:lnTo>
                                <a:pt x="1091289" y="575646"/>
                              </a:lnTo>
                              <a:lnTo>
                                <a:pt x="1112246" y="584959"/>
                              </a:lnTo>
                              <a:lnTo>
                                <a:pt x="1156334" y="661046"/>
                              </a:lnTo>
                              <a:lnTo>
                                <a:pt x="1091685" y="687597"/>
                              </a:lnTo>
                              <a:lnTo>
                                <a:pt x="1166813" y="743473"/>
                              </a:lnTo>
                              <a:lnTo>
                                <a:pt x="952500" y="962025"/>
                              </a:lnTo>
                              <a:lnTo>
                                <a:pt x="1059854" y="561975"/>
                              </a:lnTo>
                              <a:close/>
                              <a:moveTo>
                                <a:pt x="844251" y="561974"/>
                              </a:moveTo>
                              <a:lnTo>
                                <a:pt x="952500" y="962025"/>
                              </a:lnTo>
                              <a:lnTo>
                                <a:pt x="736600" y="743473"/>
                              </a:lnTo>
                              <a:lnTo>
                                <a:pt x="812215" y="687597"/>
                              </a:lnTo>
                              <a:lnTo>
                                <a:pt x="747146" y="661046"/>
                              </a:lnTo>
                              <a:lnTo>
                                <a:pt x="791520" y="584959"/>
                              </a:lnTo>
                              <a:lnTo>
                                <a:pt x="812612" y="575646"/>
                              </a:lnTo>
                              <a:lnTo>
                                <a:pt x="829327" y="568513"/>
                              </a:lnTo>
                              <a:lnTo>
                                <a:pt x="844251" y="561974"/>
                              </a:lnTo>
                              <a:close/>
                              <a:moveTo>
                                <a:pt x="468406" y="196849"/>
                              </a:moveTo>
                              <a:lnTo>
                                <a:pt x="472984" y="199235"/>
                              </a:lnTo>
                              <a:lnTo>
                                <a:pt x="476965" y="201621"/>
                              </a:lnTo>
                              <a:lnTo>
                                <a:pt x="480746" y="204404"/>
                              </a:lnTo>
                              <a:lnTo>
                                <a:pt x="484329" y="207188"/>
                              </a:lnTo>
                              <a:lnTo>
                                <a:pt x="487513" y="210170"/>
                              </a:lnTo>
                              <a:lnTo>
                                <a:pt x="490698" y="213152"/>
                              </a:lnTo>
                              <a:lnTo>
                                <a:pt x="493683" y="216532"/>
                              </a:lnTo>
                              <a:lnTo>
                                <a:pt x="496271" y="219912"/>
                              </a:lnTo>
                              <a:lnTo>
                                <a:pt x="498659" y="223490"/>
                              </a:lnTo>
                              <a:lnTo>
                                <a:pt x="500848" y="227069"/>
                              </a:lnTo>
                              <a:lnTo>
                                <a:pt x="502839" y="230847"/>
                              </a:lnTo>
                              <a:lnTo>
                                <a:pt x="505028" y="234823"/>
                              </a:lnTo>
                              <a:lnTo>
                                <a:pt x="506620" y="238799"/>
                              </a:lnTo>
                              <a:lnTo>
                                <a:pt x="508213" y="242775"/>
                              </a:lnTo>
                              <a:lnTo>
                                <a:pt x="509805" y="247149"/>
                              </a:lnTo>
                              <a:lnTo>
                                <a:pt x="511397" y="251324"/>
                              </a:lnTo>
                              <a:lnTo>
                                <a:pt x="513786" y="260669"/>
                              </a:lnTo>
                              <a:lnTo>
                                <a:pt x="515975" y="270212"/>
                              </a:lnTo>
                              <a:lnTo>
                                <a:pt x="517965" y="280351"/>
                              </a:lnTo>
                              <a:lnTo>
                                <a:pt x="519757" y="290888"/>
                              </a:lnTo>
                              <a:lnTo>
                                <a:pt x="523936" y="313156"/>
                              </a:lnTo>
                              <a:lnTo>
                                <a:pt x="525927" y="324886"/>
                              </a:lnTo>
                              <a:lnTo>
                                <a:pt x="528315" y="337212"/>
                              </a:lnTo>
                              <a:lnTo>
                                <a:pt x="532296" y="338007"/>
                              </a:lnTo>
                              <a:lnTo>
                                <a:pt x="536077" y="339200"/>
                              </a:lnTo>
                              <a:lnTo>
                                <a:pt x="539859" y="340592"/>
                              </a:lnTo>
                              <a:lnTo>
                                <a:pt x="543242" y="341785"/>
                              </a:lnTo>
                              <a:lnTo>
                                <a:pt x="546825" y="343574"/>
                              </a:lnTo>
                              <a:lnTo>
                                <a:pt x="549810" y="345562"/>
                              </a:lnTo>
                              <a:lnTo>
                                <a:pt x="552995" y="347948"/>
                              </a:lnTo>
                              <a:lnTo>
                                <a:pt x="555980" y="350334"/>
                              </a:lnTo>
                              <a:lnTo>
                                <a:pt x="558369" y="352720"/>
                              </a:lnTo>
                              <a:lnTo>
                                <a:pt x="560757" y="355702"/>
                              </a:lnTo>
                              <a:lnTo>
                                <a:pt x="562947" y="358485"/>
                              </a:lnTo>
                              <a:lnTo>
                                <a:pt x="564738" y="361666"/>
                              </a:lnTo>
                              <a:lnTo>
                                <a:pt x="566330" y="365046"/>
                              </a:lnTo>
                              <a:lnTo>
                                <a:pt x="567723" y="368227"/>
                              </a:lnTo>
                              <a:lnTo>
                                <a:pt x="568719" y="371806"/>
                              </a:lnTo>
                              <a:lnTo>
                                <a:pt x="569515" y="375384"/>
                              </a:lnTo>
                              <a:lnTo>
                                <a:pt x="569913" y="379162"/>
                              </a:lnTo>
                              <a:lnTo>
                                <a:pt x="569913" y="383138"/>
                              </a:lnTo>
                              <a:lnTo>
                                <a:pt x="569714" y="387114"/>
                              </a:lnTo>
                              <a:lnTo>
                                <a:pt x="568918" y="391290"/>
                              </a:lnTo>
                              <a:lnTo>
                                <a:pt x="567922" y="395465"/>
                              </a:lnTo>
                              <a:lnTo>
                                <a:pt x="566330" y="399640"/>
                              </a:lnTo>
                              <a:lnTo>
                                <a:pt x="564539" y="403815"/>
                              </a:lnTo>
                              <a:lnTo>
                                <a:pt x="562150" y="408388"/>
                              </a:lnTo>
                              <a:lnTo>
                                <a:pt x="559364" y="412563"/>
                              </a:lnTo>
                              <a:lnTo>
                                <a:pt x="556379" y="416937"/>
                              </a:lnTo>
                              <a:lnTo>
                                <a:pt x="552597" y="421509"/>
                              </a:lnTo>
                              <a:lnTo>
                                <a:pt x="548417" y="425883"/>
                              </a:lnTo>
                              <a:lnTo>
                                <a:pt x="543640" y="430456"/>
                              </a:lnTo>
                              <a:lnTo>
                                <a:pt x="538466" y="435029"/>
                              </a:lnTo>
                              <a:lnTo>
                                <a:pt x="532893" y="439403"/>
                              </a:lnTo>
                              <a:lnTo>
                                <a:pt x="526524" y="443776"/>
                              </a:lnTo>
                              <a:lnTo>
                                <a:pt x="524931" y="452325"/>
                              </a:lnTo>
                              <a:lnTo>
                                <a:pt x="522941" y="460477"/>
                              </a:lnTo>
                              <a:lnTo>
                                <a:pt x="520752" y="468628"/>
                              </a:lnTo>
                              <a:lnTo>
                                <a:pt x="518562" y="476780"/>
                              </a:lnTo>
                              <a:lnTo>
                                <a:pt x="515776" y="484732"/>
                              </a:lnTo>
                              <a:lnTo>
                                <a:pt x="512989" y="492486"/>
                              </a:lnTo>
                              <a:lnTo>
                                <a:pt x="509805" y="500240"/>
                              </a:lnTo>
                              <a:lnTo>
                                <a:pt x="506421" y="507795"/>
                              </a:lnTo>
                              <a:lnTo>
                                <a:pt x="502839" y="515350"/>
                              </a:lnTo>
                              <a:lnTo>
                                <a:pt x="499057" y="522706"/>
                              </a:lnTo>
                              <a:lnTo>
                                <a:pt x="495077" y="529863"/>
                              </a:lnTo>
                              <a:lnTo>
                                <a:pt x="491096" y="536821"/>
                              </a:lnTo>
                              <a:lnTo>
                                <a:pt x="486717" y="543581"/>
                              </a:lnTo>
                              <a:lnTo>
                                <a:pt x="482338" y="550142"/>
                              </a:lnTo>
                              <a:lnTo>
                                <a:pt x="477363" y="556504"/>
                              </a:lnTo>
                              <a:lnTo>
                                <a:pt x="472387" y="562468"/>
                              </a:lnTo>
                              <a:lnTo>
                                <a:pt x="467411" y="568234"/>
                              </a:lnTo>
                              <a:lnTo>
                                <a:pt x="462037" y="573801"/>
                              </a:lnTo>
                              <a:lnTo>
                                <a:pt x="456663" y="579169"/>
                              </a:lnTo>
                              <a:lnTo>
                                <a:pt x="450891" y="584139"/>
                              </a:lnTo>
                              <a:lnTo>
                                <a:pt x="445119" y="588712"/>
                              </a:lnTo>
                              <a:lnTo>
                                <a:pt x="439148" y="593285"/>
                              </a:lnTo>
                              <a:lnTo>
                                <a:pt x="432779" y="597261"/>
                              </a:lnTo>
                              <a:lnTo>
                                <a:pt x="426609" y="600839"/>
                              </a:lnTo>
                              <a:lnTo>
                                <a:pt x="420240" y="604021"/>
                              </a:lnTo>
                              <a:lnTo>
                                <a:pt x="413473" y="607003"/>
                              </a:lnTo>
                              <a:lnTo>
                                <a:pt x="406507" y="609389"/>
                              </a:lnTo>
                              <a:lnTo>
                                <a:pt x="399740" y="611576"/>
                              </a:lnTo>
                              <a:lnTo>
                                <a:pt x="392774" y="613365"/>
                              </a:lnTo>
                              <a:lnTo>
                                <a:pt x="385410" y="614757"/>
                              </a:lnTo>
                              <a:lnTo>
                                <a:pt x="378045" y="615353"/>
                              </a:lnTo>
                              <a:lnTo>
                                <a:pt x="370880" y="615949"/>
                              </a:lnTo>
                              <a:lnTo>
                                <a:pt x="363317" y="615353"/>
                              </a:lnTo>
                              <a:lnTo>
                                <a:pt x="355953" y="614757"/>
                              </a:lnTo>
                              <a:lnTo>
                                <a:pt x="348788" y="613365"/>
                              </a:lnTo>
                              <a:lnTo>
                                <a:pt x="341623" y="611576"/>
                              </a:lnTo>
                              <a:lnTo>
                                <a:pt x="334656" y="609389"/>
                              </a:lnTo>
                              <a:lnTo>
                                <a:pt x="327889" y="607003"/>
                              </a:lnTo>
                              <a:lnTo>
                                <a:pt x="321321" y="604021"/>
                              </a:lnTo>
                              <a:lnTo>
                                <a:pt x="314753" y="600839"/>
                              </a:lnTo>
                              <a:lnTo>
                                <a:pt x="308583" y="597261"/>
                              </a:lnTo>
                              <a:lnTo>
                                <a:pt x="302214" y="593285"/>
                              </a:lnTo>
                              <a:lnTo>
                                <a:pt x="296243" y="588712"/>
                              </a:lnTo>
                              <a:lnTo>
                                <a:pt x="290471" y="584139"/>
                              </a:lnTo>
                              <a:lnTo>
                                <a:pt x="284898" y="579169"/>
                              </a:lnTo>
                              <a:lnTo>
                                <a:pt x="279325" y="573801"/>
                              </a:lnTo>
                              <a:lnTo>
                                <a:pt x="273951" y="568234"/>
                              </a:lnTo>
                              <a:lnTo>
                                <a:pt x="268976" y="562468"/>
                              </a:lnTo>
                              <a:lnTo>
                                <a:pt x="264000" y="556504"/>
                              </a:lnTo>
                              <a:lnTo>
                                <a:pt x="259422" y="550142"/>
                              </a:lnTo>
                              <a:lnTo>
                                <a:pt x="254645" y="543581"/>
                              </a:lnTo>
                              <a:lnTo>
                                <a:pt x="250267" y="536821"/>
                              </a:lnTo>
                              <a:lnTo>
                                <a:pt x="246286" y="529863"/>
                              </a:lnTo>
                              <a:lnTo>
                                <a:pt x="242106" y="522706"/>
                              </a:lnTo>
                              <a:lnTo>
                                <a:pt x="238325" y="515350"/>
                              </a:lnTo>
                              <a:lnTo>
                                <a:pt x="234941" y="507795"/>
                              </a:lnTo>
                              <a:lnTo>
                                <a:pt x="231558" y="500240"/>
                              </a:lnTo>
                              <a:lnTo>
                                <a:pt x="228572" y="492486"/>
                              </a:lnTo>
                              <a:lnTo>
                                <a:pt x="225786" y="484732"/>
                              </a:lnTo>
                              <a:lnTo>
                                <a:pt x="222999" y="476780"/>
                              </a:lnTo>
                              <a:lnTo>
                                <a:pt x="220611" y="468628"/>
                              </a:lnTo>
                              <a:lnTo>
                                <a:pt x="218421" y="460477"/>
                              </a:lnTo>
                              <a:lnTo>
                                <a:pt x="216630" y="452325"/>
                              </a:lnTo>
                              <a:lnTo>
                                <a:pt x="214839" y="443776"/>
                              </a:lnTo>
                              <a:lnTo>
                                <a:pt x="208669" y="439403"/>
                              </a:lnTo>
                              <a:lnTo>
                                <a:pt x="202897" y="435029"/>
                              </a:lnTo>
                              <a:lnTo>
                                <a:pt x="197722" y="430456"/>
                              </a:lnTo>
                              <a:lnTo>
                                <a:pt x="192945" y="425883"/>
                              </a:lnTo>
                              <a:lnTo>
                                <a:pt x="188766" y="421509"/>
                              </a:lnTo>
                              <a:lnTo>
                                <a:pt x="185183" y="416937"/>
                              </a:lnTo>
                              <a:lnTo>
                                <a:pt x="181998" y="412563"/>
                              </a:lnTo>
                              <a:lnTo>
                                <a:pt x="179212" y="408388"/>
                              </a:lnTo>
                              <a:lnTo>
                                <a:pt x="177023" y="403815"/>
                              </a:lnTo>
                              <a:lnTo>
                                <a:pt x="175032" y="399640"/>
                              </a:lnTo>
                              <a:lnTo>
                                <a:pt x="173440" y="395465"/>
                              </a:lnTo>
                              <a:lnTo>
                                <a:pt x="172644" y="391290"/>
                              </a:lnTo>
                              <a:lnTo>
                                <a:pt x="171848" y="387114"/>
                              </a:lnTo>
                              <a:lnTo>
                                <a:pt x="171450" y="383138"/>
                              </a:lnTo>
                              <a:lnTo>
                                <a:pt x="171450" y="379162"/>
                              </a:lnTo>
                              <a:lnTo>
                                <a:pt x="171848" y="375384"/>
                              </a:lnTo>
                              <a:lnTo>
                                <a:pt x="172644" y="371806"/>
                              </a:lnTo>
                              <a:lnTo>
                                <a:pt x="173639" y="368227"/>
                              </a:lnTo>
                              <a:lnTo>
                                <a:pt x="175032" y="365046"/>
                              </a:lnTo>
                              <a:lnTo>
                                <a:pt x="176625" y="361666"/>
                              </a:lnTo>
                              <a:lnTo>
                                <a:pt x="178615" y="358485"/>
                              </a:lnTo>
                              <a:lnTo>
                                <a:pt x="180605" y="355702"/>
                              </a:lnTo>
                              <a:lnTo>
                                <a:pt x="182994" y="352720"/>
                              </a:lnTo>
                              <a:lnTo>
                                <a:pt x="185780" y="350334"/>
                              </a:lnTo>
                              <a:lnTo>
                                <a:pt x="188368" y="347948"/>
                              </a:lnTo>
                              <a:lnTo>
                                <a:pt x="191552" y="345562"/>
                              </a:lnTo>
                              <a:lnTo>
                                <a:pt x="194737" y="343574"/>
                              </a:lnTo>
                              <a:lnTo>
                                <a:pt x="198120" y="341785"/>
                              </a:lnTo>
                              <a:lnTo>
                                <a:pt x="201703" y="340592"/>
                              </a:lnTo>
                              <a:lnTo>
                                <a:pt x="205285" y="339200"/>
                              </a:lnTo>
                              <a:lnTo>
                                <a:pt x="209266" y="338007"/>
                              </a:lnTo>
                              <a:lnTo>
                                <a:pt x="213048" y="337212"/>
                              </a:lnTo>
                              <a:lnTo>
                                <a:pt x="216232" y="321108"/>
                              </a:lnTo>
                              <a:lnTo>
                                <a:pt x="218819" y="305800"/>
                              </a:lnTo>
                              <a:lnTo>
                                <a:pt x="221208" y="291485"/>
                              </a:lnTo>
                              <a:lnTo>
                                <a:pt x="223994" y="277369"/>
                              </a:lnTo>
                              <a:lnTo>
                                <a:pt x="225388" y="270808"/>
                              </a:lnTo>
                              <a:lnTo>
                                <a:pt x="226582" y="264446"/>
                              </a:lnTo>
                              <a:lnTo>
                                <a:pt x="228174" y="258283"/>
                              </a:lnTo>
                              <a:lnTo>
                                <a:pt x="229965" y="252120"/>
                              </a:lnTo>
                              <a:lnTo>
                                <a:pt x="231757" y="246354"/>
                              </a:lnTo>
                              <a:lnTo>
                                <a:pt x="233747" y="240787"/>
                              </a:lnTo>
                              <a:lnTo>
                                <a:pt x="236135" y="235419"/>
                              </a:lnTo>
                              <a:lnTo>
                                <a:pt x="238723" y="230250"/>
                              </a:lnTo>
                              <a:lnTo>
                                <a:pt x="243699" y="232039"/>
                              </a:lnTo>
                              <a:lnTo>
                                <a:pt x="250665" y="234028"/>
                              </a:lnTo>
                              <a:lnTo>
                                <a:pt x="259024" y="236612"/>
                              </a:lnTo>
                              <a:lnTo>
                                <a:pt x="269374" y="238799"/>
                              </a:lnTo>
                              <a:lnTo>
                                <a:pt x="274947" y="239793"/>
                              </a:lnTo>
                              <a:lnTo>
                                <a:pt x="280918" y="240986"/>
                              </a:lnTo>
                              <a:lnTo>
                                <a:pt x="287287" y="241781"/>
                              </a:lnTo>
                              <a:lnTo>
                                <a:pt x="293855" y="242775"/>
                              </a:lnTo>
                              <a:lnTo>
                                <a:pt x="300622" y="243372"/>
                              </a:lnTo>
                              <a:lnTo>
                                <a:pt x="307986" y="243770"/>
                              </a:lnTo>
                              <a:lnTo>
                                <a:pt x="315350" y="244167"/>
                              </a:lnTo>
                              <a:lnTo>
                                <a:pt x="323112" y="244366"/>
                              </a:lnTo>
                              <a:lnTo>
                                <a:pt x="331273" y="244167"/>
                              </a:lnTo>
                              <a:lnTo>
                                <a:pt x="339433" y="243571"/>
                              </a:lnTo>
                              <a:lnTo>
                                <a:pt x="347793" y="242974"/>
                              </a:lnTo>
                              <a:lnTo>
                                <a:pt x="356351" y="241781"/>
                              </a:lnTo>
                              <a:lnTo>
                                <a:pt x="365307" y="240589"/>
                              </a:lnTo>
                              <a:lnTo>
                                <a:pt x="374065" y="238998"/>
                              </a:lnTo>
                              <a:lnTo>
                                <a:pt x="383021" y="236811"/>
                              </a:lnTo>
                              <a:lnTo>
                                <a:pt x="392376" y="234226"/>
                              </a:lnTo>
                              <a:lnTo>
                                <a:pt x="401531" y="231443"/>
                              </a:lnTo>
                              <a:lnTo>
                                <a:pt x="411085" y="228063"/>
                              </a:lnTo>
                              <a:lnTo>
                                <a:pt x="420439" y="224087"/>
                              </a:lnTo>
                              <a:lnTo>
                                <a:pt x="429993" y="219912"/>
                              </a:lnTo>
                              <a:lnTo>
                                <a:pt x="439546" y="214941"/>
                              </a:lnTo>
                              <a:lnTo>
                                <a:pt x="449100" y="209375"/>
                              </a:lnTo>
                              <a:lnTo>
                                <a:pt x="458853" y="203410"/>
                              </a:lnTo>
                              <a:lnTo>
                                <a:pt x="468406" y="196849"/>
                              </a:lnTo>
                              <a:close/>
                              <a:moveTo>
                                <a:pt x="1634036" y="196849"/>
                              </a:moveTo>
                              <a:lnTo>
                                <a:pt x="1638596" y="199235"/>
                              </a:lnTo>
                              <a:lnTo>
                                <a:pt x="1642560" y="201621"/>
                              </a:lnTo>
                              <a:lnTo>
                                <a:pt x="1646327" y="204404"/>
                              </a:lnTo>
                              <a:lnTo>
                                <a:pt x="1649895" y="207187"/>
                              </a:lnTo>
                              <a:lnTo>
                                <a:pt x="1653067" y="210170"/>
                              </a:lnTo>
                              <a:lnTo>
                                <a:pt x="1656239" y="213152"/>
                              </a:lnTo>
                              <a:lnTo>
                                <a:pt x="1659213" y="216532"/>
                              </a:lnTo>
                              <a:lnTo>
                                <a:pt x="1661790" y="219912"/>
                              </a:lnTo>
                              <a:lnTo>
                                <a:pt x="1664169" y="223490"/>
                              </a:lnTo>
                              <a:lnTo>
                                <a:pt x="1666349" y="227069"/>
                              </a:lnTo>
                              <a:lnTo>
                                <a:pt x="1668332" y="230846"/>
                              </a:lnTo>
                              <a:lnTo>
                                <a:pt x="1670512" y="234823"/>
                              </a:lnTo>
                              <a:lnTo>
                                <a:pt x="1672098" y="238799"/>
                              </a:lnTo>
                              <a:lnTo>
                                <a:pt x="1673882" y="242775"/>
                              </a:lnTo>
                              <a:lnTo>
                                <a:pt x="1675270" y="247149"/>
                              </a:lnTo>
                              <a:lnTo>
                                <a:pt x="1676856" y="251324"/>
                              </a:lnTo>
                              <a:lnTo>
                                <a:pt x="1679235" y="260669"/>
                              </a:lnTo>
                              <a:lnTo>
                                <a:pt x="1681415" y="270212"/>
                              </a:lnTo>
                              <a:lnTo>
                                <a:pt x="1683398" y="280351"/>
                              </a:lnTo>
                              <a:lnTo>
                                <a:pt x="1685578" y="290888"/>
                              </a:lnTo>
                              <a:lnTo>
                                <a:pt x="1689345" y="313155"/>
                              </a:lnTo>
                              <a:lnTo>
                                <a:pt x="1691327" y="324885"/>
                              </a:lnTo>
                              <a:lnTo>
                                <a:pt x="1693706" y="337212"/>
                              </a:lnTo>
                              <a:lnTo>
                                <a:pt x="1697671" y="338007"/>
                              </a:lnTo>
                              <a:lnTo>
                                <a:pt x="1701438" y="339200"/>
                              </a:lnTo>
                              <a:lnTo>
                                <a:pt x="1705204" y="340592"/>
                              </a:lnTo>
                              <a:lnTo>
                                <a:pt x="1708772" y="341785"/>
                              </a:lnTo>
                              <a:lnTo>
                                <a:pt x="1712142" y="343574"/>
                              </a:lnTo>
                              <a:lnTo>
                                <a:pt x="1715116" y="345562"/>
                              </a:lnTo>
                              <a:lnTo>
                                <a:pt x="1718288" y="347948"/>
                              </a:lnTo>
                              <a:lnTo>
                                <a:pt x="1721261" y="350334"/>
                              </a:lnTo>
                              <a:lnTo>
                                <a:pt x="1723640" y="352719"/>
                              </a:lnTo>
                              <a:lnTo>
                                <a:pt x="1726019" y="355702"/>
                              </a:lnTo>
                              <a:lnTo>
                                <a:pt x="1728200" y="358485"/>
                              </a:lnTo>
                              <a:lnTo>
                                <a:pt x="1729984" y="361666"/>
                              </a:lnTo>
                              <a:lnTo>
                                <a:pt x="1731570" y="365046"/>
                              </a:lnTo>
                              <a:lnTo>
                                <a:pt x="1732958" y="368227"/>
                              </a:lnTo>
                              <a:lnTo>
                                <a:pt x="1733949" y="371806"/>
                              </a:lnTo>
                              <a:lnTo>
                                <a:pt x="1734742" y="375384"/>
                              </a:lnTo>
                              <a:lnTo>
                                <a:pt x="1735138" y="379162"/>
                              </a:lnTo>
                              <a:lnTo>
                                <a:pt x="1735138" y="383138"/>
                              </a:lnTo>
                              <a:lnTo>
                                <a:pt x="1734940" y="387114"/>
                              </a:lnTo>
                              <a:lnTo>
                                <a:pt x="1734147" y="391289"/>
                              </a:lnTo>
                              <a:lnTo>
                                <a:pt x="1733156" y="395464"/>
                              </a:lnTo>
                              <a:lnTo>
                                <a:pt x="1731570" y="399639"/>
                              </a:lnTo>
                              <a:lnTo>
                                <a:pt x="1729786" y="403815"/>
                              </a:lnTo>
                              <a:lnTo>
                                <a:pt x="1727407" y="408387"/>
                              </a:lnTo>
                              <a:lnTo>
                                <a:pt x="1724632" y="412562"/>
                              </a:lnTo>
                              <a:lnTo>
                                <a:pt x="1721658" y="416936"/>
                              </a:lnTo>
                              <a:lnTo>
                                <a:pt x="1717891" y="421509"/>
                              </a:lnTo>
                              <a:lnTo>
                                <a:pt x="1713728" y="425883"/>
                              </a:lnTo>
                              <a:lnTo>
                                <a:pt x="1708971" y="430456"/>
                              </a:lnTo>
                              <a:lnTo>
                                <a:pt x="1703816" y="435028"/>
                              </a:lnTo>
                              <a:lnTo>
                                <a:pt x="1698266" y="439402"/>
                              </a:lnTo>
                              <a:lnTo>
                                <a:pt x="1692120" y="443776"/>
                              </a:lnTo>
                              <a:lnTo>
                                <a:pt x="1690336" y="452325"/>
                              </a:lnTo>
                              <a:lnTo>
                                <a:pt x="1688354" y="460477"/>
                              </a:lnTo>
                              <a:lnTo>
                                <a:pt x="1686173" y="468628"/>
                              </a:lnTo>
                              <a:lnTo>
                                <a:pt x="1683993" y="476779"/>
                              </a:lnTo>
                              <a:lnTo>
                                <a:pt x="1681217" y="484732"/>
                              </a:lnTo>
                              <a:lnTo>
                                <a:pt x="1678442" y="492486"/>
                              </a:lnTo>
                              <a:lnTo>
                                <a:pt x="1675270" y="500239"/>
                              </a:lnTo>
                              <a:lnTo>
                                <a:pt x="1671900" y="507794"/>
                              </a:lnTo>
                              <a:lnTo>
                                <a:pt x="1668332" y="515349"/>
                              </a:lnTo>
                              <a:lnTo>
                                <a:pt x="1664565" y="522705"/>
                              </a:lnTo>
                              <a:lnTo>
                                <a:pt x="1660799" y="529863"/>
                              </a:lnTo>
                              <a:lnTo>
                                <a:pt x="1656635" y="536821"/>
                              </a:lnTo>
                              <a:lnTo>
                                <a:pt x="1652274" y="543581"/>
                              </a:lnTo>
                              <a:lnTo>
                                <a:pt x="1647913" y="550142"/>
                              </a:lnTo>
                              <a:lnTo>
                                <a:pt x="1642957" y="556504"/>
                              </a:lnTo>
                              <a:lnTo>
                                <a:pt x="1638001" y="562468"/>
                              </a:lnTo>
                              <a:lnTo>
                                <a:pt x="1633045" y="568234"/>
                              </a:lnTo>
                              <a:lnTo>
                                <a:pt x="1627693" y="573801"/>
                              </a:lnTo>
                              <a:lnTo>
                                <a:pt x="1622340" y="579169"/>
                              </a:lnTo>
                              <a:lnTo>
                                <a:pt x="1616591" y="584139"/>
                              </a:lnTo>
                              <a:lnTo>
                                <a:pt x="1610842" y="588712"/>
                              </a:lnTo>
                              <a:lnTo>
                                <a:pt x="1604895" y="593284"/>
                              </a:lnTo>
                              <a:lnTo>
                                <a:pt x="1598551" y="597261"/>
                              </a:lnTo>
                              <a:lnTo>
                                <a:pt x="1592406" y="600839"/>
                              </a:lnTo>
                              <a:lnTo>
                                <a:pt x="1586062" y="604020"/>
                              </a:lnTo>
                              <a:lnTo>
                                <a:pt x="1579322" y="607003"/>
                              </a:lnTo>
                              <a:lnTo>
                                <a:pt x="1572780" y="609388"/>
                              </a:lnTo>
                              <a:lnTo>
                                <a:pt x="1565842" y="611575"/>
                              </a:lnTo>
                              <a:lnTo>
                                <a:pt x="1558705" y="613365"/>
                              </a:lnTo>
                              <a:lnTo>
                                <a:pt x="1551370" y="614756"/>
                              </a:lnTo>
                              <a:lnTo>
                                <a:pt x="1544036" y="615353"/>
                              </a:lnTo>
                              <a:lnTo>
                                <a:pt x="1536899" y="615949"/>
                              </a:lnTo>
                              <a:lnTo>
                                <a:pt x="1529366" y="615353"/>
                              </a:lnTo>
                              <a:lnTo>
                                <a:pt x="1522031" y="614756"/>
                              </a:lnTo>
                              <a:lnTo>
                                <a:pt x="1514894" y="613365"/>
                              </a:lnTo>
                              <a:lnTo>
                                <a:pt x="1507758" y="611575"/>
                              </a:lnTo>
                              <a:lnTo>
                                <a:pt x="1500819" y="609388"/>
                              </a:lnTo>
                              <a:lnTo>
                                <a:pt x="1494079" y="607003"/>
                              </a:lnTo>
                              <a:lnTo>
                                <a:pt x="1487537" y="604020"/>
                              </a:lnTo>
                              <a:lnTo>
                                <a:pt x="1481193" y="600839"/>
                              </a:lnTo>
                              <a:lnTo>
                                <a:pt x="1474850" y="597261"/>
                              </a:lnTo>
                              <a:lnTo>
                                <a:pt x="1468506" y="593284"/>
                              </a:lnTo>
                              <a:lnTo>
                                <a:pt x="1462559" y="588712"/>
                              </a:lnTo>
                              <a:lnTo>
                                <a:pt x="1456810" y="584139"/>
                              </a:lnTo>
                              <a:lnTo>
                                <a:pt x="1451259" y="579169"/>
                              </a:lnTo>
                              <a:lnTo>
                                <a:pt x="1445708" y="573801"/>
                              </a:lnTo>
                              <a:lnTo>
                                <a:pt x="1440356" y="568234"/>
                              </a:lnTo>
                              <a:lnTo>
                                <a:pt x="1435400" y="562468"/>
                              </a:lnTo>
                              <a:lnTo>
                                <a:pt x="1430444" y="556504"/>
                              </a:lnTo>
                              <a:lnTo>
                                <a:pt x="1425885" y="550142"/>
                              </a:lnTo>
                              <a:lnTo>
                                <a:pt x="1421127" y="543581"/>
                              </a:lnTo>
                              <a:lnTo>
                                <a:pt x="1416964" y="536821"/>
                              </a:lnTo>
                              <a:lnTo>
                                <a:pt x="1412801" y="529863"/>
                              </a:lnTo>
                              <a:lnTo>
                                <a:pt x="1408638" y="522705"/>
                              </a:lnTo>
                              <a:lnTo>
                                <a:pt x="1404871" y="515349"/>
                              </a:lnTo>
                              <a:lnTo>
                                <a:pt x="1401699" y="507794"/>
                              </a:lnTo>
                              <a:lnTo>
                                <a:pt x="1398329" y="500239"/>
                              </a:lnTo>
                              <a:lnTo>
                                <a:pt x="1395157" y="492486"/>
                              </a:lnTo>
                              <a:lnTo>
                                <a:pt x="1392382" y="484732"/>
                              </a:lnTo>
                              <a:lnTo>
                                <a:pt x="1389607" y="476779"/>
                              </a:lnTo>
                              <a:lnTo>
                                <a:pt x="1387228" y="468628"/>
                              </a:lnTo>
                              <a:lnTo>
                                <a:pt x="1385047" y="460477"/>
                              </a:lnTo>
                              <a:lnTo>
                                <a:pt x="1383263" y="452325"/>
                              </a:lnTo>
                              <a:lnTo>
                                <a:pt x="1381479" y="443776"/>
                              </a:lnTo>
                              <a:lnTo>
                                <a:pt x="1375333" y="439402"/>
                              </a:lnTo>
                              <a:lnTo>
                                <a:pt x="1369585" y="435028"/>
                              </a:lnTo>
                              <a:lnTo>
                                <a:pt x="1364430" y="430456"/>
                              </a:lnTo>
                              <a:lnTo>
                                <a:pt x="1359673" y="425883"/>
                              </a:lnTo>
                              <a:lnTo>
                                <a:pt x="1355510" y="421509"/>
                              </a:lnTo>
                              <a:lnTo>
                                <a:pt x="1351941" y="416936"/>
                              </a:lnTo>
                              <a:lnTo>
                                <a:pt x="1348769" y="412562"/>
                              </a:lnTo>
                              <a:lnTo>
                                <a:pt x="1345994" y="408387"/>
                              </a:lnTo>
                              <a:lnTo>
                                <a:pt x="1343813" y="403815"/>
                              </a:lnTo>
                              <a:lnTo>
                                <a:pt x="1341831" y="399639"/>
                              </a:lnTo>
                              <a:lnTo>
                                <a:pt x="1340443" y="395464"/>
                              </a:lnTo>
                              <a:lnTo>
                                <a:pt x="1339452" y="391289"/>
                              </a:lnTo>
                              <a:lnTo>
                                <a:pt x="1338659" y="387114"/>
                              </a:lnTo>
                              <a:lnTo>
                                <a:pt x="1338263" y="383138"/>
                              </a:lnTo>
                              <a:lnTo>
                                <a:pt x="1338263" y="379162"/>
                              </a:lnTo>
                              <a:lnTo>
                                <a:pt x="1338659" y="375384"/>
                              </a:lnTo>
                              <a:lnTo>
                                <a:pt x="1339452" y="371806"/>
                              </a:lnTo>
                              <a:lnTo>
                                <a:pt x="1340443" y="368227"/>
                              </a:lnTo>
                              <a:lnTo>
                                <a:pt x="1341831" y="365046"/>
                              </a:lnTo>
                              <a:lnTo>
                                <a:pt x="1343417" y="361666"/>
                              </a:lnTo>
                              <a:lnTo>
                                <a:pt x="1345399" y="358485"/>
                              </a:lnTo>
                              <a:lnTo>
                                <a:pt x="1347382" y="355702"/>
                              </a:lnTo>
                              <a:lnTo>
                                <a:pt x="1349761" y="352719"/>
                              </a:lnTo>
                              <a:lnTo>
                                <a:pt x="1352536" y="350334"/>
                              </a:lnTo>
                              <a:lnTo>
                                <a:pt x="1355311" y="347948"/>
                              </a:lnTo>
                              <a:lnTo>
                                <a:pt x="1358285" y="345562"/>
                              </a:lnTo>
                              <a:lnTo>
                                <a:pt x="1361457" y="343574"/>
                              </a:lnTo>
                              <a:lnTo>
                                <a:pt x="1364827" y="341785"/>
                              </a:lnTo>
                              <a:lnTo>
                                <a:pt x="1368395" y="340592"/>
                              </a:lnTo>
                              <a:lnTo>
                                <a:pt x="1371963" y="339200"/>
                              </a:lnTo>
                              <a:lnTo>
                                <a:pt x="1375928" y="338007"/>
                              </a:lnTo>
                              <a:lnTo>
                                <a:pt x="1379695" y="337212"/>
                              </a:lnTo>
                              <a:lnTo>
                                <a:pt x="1382867" y="321108"/>
                              </a:lnTo>
                              <a:lnTo>
                                <a:pt x="1385444" y="305799"/>
                              </a:lnTo>
                              <a:lnTo>
                                <a:pt x="1388219" y="291485"/>
                              </a:lnTo>
                              <a:lnTo>
                                <a:pt x="1390598" y="277369"/>
                              </a:lnTo>
                              <a:lnTo>
                                <a:pt x="1391986" y="270808"/>
                              </a:lnTo>
                              <a:lnTo>
                                <a:pt x="1393175" y="264446"/>
                              </a:lnTo>
                              <a:lnTo>
                                <a:pt x="1394761" y="258283"/>
                              </a:lnTo>
                              <a:lnTo>
                                <a:pt x="1396545" y="252119"/>
                              </a:lnTo>
                              <a:lnTo>
                                <a:pt x="1398329" y="246354"/>
                              </a:lnTo>
                              <a:lnTo>
                                <a:pt x="1400510" y="240787"/>
                              </a:lnTo>
                              <a:lnTo>
                                <a:pt x="1402691" y="235419"/>
                              </a:lnTo>
                              <a:lnTo>
                                <a:pt x="1405268" y="230250"/>
                              </a:lnTo>
                              <a:lnTo>
                                <a:pt x="1410224" y="232039"/>
                              </a:lnTo>
                              <a:lnTo>
                                <a:pt x="1417162" y="234027"/>
                              </a:lnTo>
                              <a:lnTo>
                                <a:pt x="1425885" y="236612"/>
                              </a:lnTo>
                              <a:lnTo>
                                <a:pt x="1435796" y="238799"/>
                              </a:lnTo>
                              <a:lnTo>
                                <a:pt x="1441545" y="239793"/>
                              </a:lnTo>
                              <a:lnTo>
                                <a:pt x="1447294" y="240986"/>
                              </a:lnTo>
                              <a:lnTo>
                                <a:pt x="1453638" y="241781"/>
                              </a:lnTo>
                              <a:lnTo>
                                <a:pt x="1460378" y="242775"/>
                              </a:lnTo>
                              <a:lnTo>
                                <a:pt x="1467317" y="243372"/>
                              </a:lnTo>
                              <a:lnTo>
                                <a:pt x="1474255" y="243769"/>
                              </a:lnTo>
                              <a:lnTo>
                                <a:pt x="1481788" y="244167"/>
                              </a:lnTo>
                              <a:lnTo>
                                <a:pt x="1489519" y="244366"/>
                              </a:lnTo>
                              <a:lnTo>
                                <a:pt x="1497449" y="244167"/>
                              </a:lnTo>
                              <a:lnTo>
                                <a:pt x="1505577" y="243571"/>
                              </a:lnTo>
                              <a:lnTo>
                                <a:pt x="1513903" y="242974"/>
                              </a:lnTo>
                              <a:lnTo>
                                <a:pt x="1522428" y="241781"/>
                              </a:lnTo>
                              <a:lnTo>
                                <a:pt x="1531348" y="240588"/>
                              </a:lnTo>
                              <a:lnTo>
                                <a:pt x="1540071" y="238998"/>
                              </a:lnTo>
                              <a:lnTo>
                                <a:pt x="1549190" y="236811"/>
                              </a:lnTo>
                              <a:lnTo>
                                <a:pt x="1558309" y="234226"/>
                              </a:lnTo>
                              <a:lnTo>
                                <a:pt x="1567626" y="231443"/>
                              </a:lnTo>
                              <a:lnTo>
                                <a:pt x="1576943" y="228063"/>
                              </a:lnTo>
                              <a:lnTo>
                                <a:pt x="1586261" y="224087"/>
                              </a:lnTo>
                              <a:lnTo>
                                <a:pt x="1595776" y="219912"/>
                              </a:lnTo>
                              <a:lnTo>
                                <a:pt x="1605292" y="214941"/>
                              </a:lnTo>
                              <a:lnTo>
                                <a:pt x="1615005" y="209374"/>
                              </a:lnTo>
                              <a:lnTo>
                                <a:pt x="1624521" y="203410"/>
                              </a:lnTo>
                              <a:lnTo>
                                <a:pt x="1634036" y="196849"/>
                              </a:lnTo>
                              <a:close/>
                              <a:moveTo>
                                <a:pt x="1059458" y="115887"/>
                              </a:moveTo>
                              <a:lnTo>
                                <a:pt x="1064419" y="118470"/>
                              </a:lnTo>
                              <a:lnTo>
                                <a:pt x="1068785" y="121251"/>
                              </a:lnTo>
                              <a:lnTo>
                                <a:pt x="1072952" y="124232"/>
                              </a:lnTo>
                              <a:lnTo>
                                <a:pt x="1076920" y="127014"/>
                              </a:lnTo>
                              <a:lnTo>
                                <a:pt x="1080492" y="130391"/>
                              </a:lnTo>
                              <a:lnTo>
                                <a:pt x="1083667" y="133769"/>
                              </a:lnTo>
                              <a:lnTo>
                                <a:pt x="1086842" y="137346"/>
                              </a:lnTo>
                              <a:lnTo>
                                <a:pt x="1089819" y="141121"/>
                              </a:lnTo>
                              <a:lnTo>
                                <a:pt x="1092399" y="144896"/>
                              </a:lnTo>
                              <a:lnTo>
                                <a:pt x="1094780" y="148870"/>
                              </a:lnTo>
                              <a:lnTo>
                                <a:pt x="1097360" y="152844"/>
                              </a:lnTo>
                              <a:lnTo>
                                <a:pt x="1099344" y="157017"/>
                              </a:lnTo>
                              <a:lnTo>
                                <a:pt x="1101328" y="161587"/>
                              </a:lnTo>
                              <a:lnTo>
                                <a:pt x="1103114" y="166157"/>
                              </a:lnTo>
                              <a:lnTo>
                                <a:pt x="1104900" y="170727"/>
                              </a:lnTo>
                              <a:lnTo>
                                <a:pt x="1106091" y="175495"/>
                              </a:lnTo>
                              <a:lnTo>
                                <a:pt x="1109067" y="185430"/>
                              </a:lnTo>
                              <a:lnTo>
                                <a:pt x="1111449" y="195961"/>
                              </a:lnTo>
                              <a:lnTo>
                                <a:pt x="1113631" y="207088"/>
                              </a:lnTo>
                              <a:lnTo>
                                <a:pt x="1115616" y="218612"/>
                              </a:lnTo>
                              <a:lnTo>
                                <a:pt x="1119981" y="243052"/>
                              </a:lnTo>
                              <a:lnTo>
                                <a:pt x="1122164" y="255570"/>
                              </a:lnTo>
                              <a:lnTo>
                                <a:pt x="1124744" y="269081"/>
                              </a:lnTo>
                              <a:lnTo>
                                <a:pt x="1128911" y="269876"/>
                              </a:lnTo>
                              <a:lnTo>
                                <a:pt x="1133277" y="271068"/>
                              </a:lnTo>
                              <a:lnTo>
                                <a:pt x="1137246" y="272459"/>
                              </a:lnTo>
                              <a:lnTo>
                                <a:pt x="1141214" y="274049"/>
                              </a:lnTo>
                              <a:lnTo>
                                <a:pt x="1144786" y="276036"/>
                              </a:lnTo>
                              <a:lnTo>
                                <a:pt x="1148358" y="278420"/>
                              </a:lnTo>
                              <a:lnTo>
                                <a:pt x="1151533" y="280606"/>
                              </a:lnTo>
                              <a:lnTo>
                                <a:pt x="1154708" y="283189"/>
                              </a:lnTo>
                              <a:lnTo>
                                <a:pt x="1157685" y="286169"/>
                              </a:lnTo>
                              <a:lnTo>
                                <a:pt x="1160066" y="288951"/>
                              </a:lnTo>
                              <a:lnTo>
                                <a:pt x="1162447" y="292329"/>
                              </a:lnTo>
                              <a:lnTo>
                                <a:pt x="1164432" y="295707"/>
                              </a:lnTo>
                              <a:lnTo>
                                <a:pt x="1166217" y="299283"/>
                              </a:lnTo>
                              <a:lnTo>
                                <a:pt x="1167607" y="302661"/>
                              </a:lnTo>
                              <a:lnTo>
                                <a:pt x="1168996" y="306834"/>
                              </a:lnTo>
                              <a:lnTo>
                                <a:pt x="1169591" y="310808"/>
                              </a:lnTo>
                              <a:lnTo>
                                <a:pt x="1169988" y="314781"/>
                              </a:lnTo>
                              <a:lnTo>
                                <a:pt x="1169988" y="318954"/>
                              </a:lnTo>
                              <a:lnTo>
                                <a:pt x="1169789" y="323325"/>
                              </a:lnTo>
                              <a:lnTo>
                                <a:pt x="1168996" y="327895"/>
                              </a:lnTo>
                              <a:lnTo>
                                <a:pt x="1167805" y="332267"/>
                              </a:lnTo>
                              <a:lnTo>
                                <a:pt x="1166217" y="337035"/>
                              </a:lnTo>
                              <a:lnTo>
                                <a:pt x="1164233" y="341605"/>
                              </a:lnTo>
                              <a:lnTo>
                                <a:pt x="1161653" y="346374"/>
                              </a:lnTo>
                              <a:lnTo>
                                <a:pt x="1158677" y="351143"/>
                              </a:lnTo>
                              <a:lnTo>
                                <a:pt x="1155105" y="356110"/>
                              </a:lnTo>
                              <a:lnTo>
                                <a:pt x="1151136" y="360879"/>
                              </a:lnTo>
                              <a:lnTo>
                                <a:pt x="1146771" y="365846"/>
                              </a:lnTo>
                              <a:lnTo>
                                <a:pt x="1141611" y="370814"/>
                              </a:lnTo>
                              <a:lnTo>
                                <a:pt x="1135856" y="375583"/>
                              </a:lnTo>
                              <a:lnTo>
                                <a:pt x="1129705" y="380550"/>
                              </a:lnTo>
                              <a:lnTo>
                                <a:pt x="1122958" y="385319"/>
                              </a:lnTo>
                              <a:lnTo>
                                <a:pt x="1120974" y="394459"/>
                              </a:lnTo>
                              <a:lnTo>
                                <a:pt x="1118989" y="403400"/>
                              </a:lnTo>
                              <a:lnTo>
                                <a:pt x="1116608" y="412341"/>
                              </a:lnTo>
                              <a:lnTo>
                                <a:pt x="1113830" y="421084"/>
                              </a:lnTo>
                              <a:lnTo>
                                <a:pt x="1111052" y="429827"/>
                              </a:lnTo>
                              <a:lnTo>
                                <a:pt x="1107877" y="438371"/>
                              </a:lnTo>
                              <a:lnTo>
                                <a:pt x="1104503" y="446915"/>
                              </a:lnTo>
                              <a:lnTo>
                                <a:pt x="1101130" y="455061"/>
                              </a:lnTo>
                              <a:lnTo>
                                <a:pt x="1097360" y="463406"/>
                              </a:lnTo>
                              <a:lnTo>
                                <a:pt x="1092994" y="471354"/>
                              </a:lnTo>
                              <a:lnTo>
                                <a:pt x="1088827" y="479103"/>
                              </a:lnTo>
                              <a:lnTo>
                                <a:pt x="1084263" y="486654"/>
                              </a:lnTo>
                              <a:lnTo>
                                <a:pt x="1079500" y="494006"/>
                              </a:lnTo>
                              <a:lnTo>
                                <a:pt x="1074738" y="501357"/>
                              </a:lnTo>
                              <a:lnTo>
                                <a:pt x="1069380" y="508113"/>
                              </a:lnTo>
                              <a:lnTo>
                                <a:pt x="1064022" y="514670"/>
                              </a:lnTo>
                              <a:lnTo>
                                <a:pt x="1058466" y="521028"/>
                              </a:lnTo>
                              <a:lnTo>
                                <a:pt x="1052711" y="526989"/>
                              </a:lnTo>
                              <a:lnTo>
                                <a:pt x="1046758" y="532751"/>
                              </a:lnTo>
                              <a:lnTo>
                                <a:pt x="1040408" y="538116"/>
                              </a:lnTo>
                              <a:lnTo>
                                <a:pt x="1034256" y="543282"/>
                              </a:lnTo>
                              <a:lnTo>
                                <a:pt x="1027708" y="548250"/>
                              </a:lnTo>
                              <a:lnTo>
                                <a:pt x="1020961" y="552422"/>
                              </a:lnTo>
                              <a:lnTo>
                                <a:pt x="1014016" y="556396"/>
                              </a:lnTo>
                              <a:lnTo>
                                <a:pt x="1007070" y="559973"/>
                              </a:lnTo>
                              <a:lnTo>
                                <a:pt x="999927" y="563350"/>
                              </a:lnTo>
                              <a:lnTo>
                                <a:pt x="992386" y="565933"/>
                              </a:lnTo>
                              <a:lnTo>
                                <a:pt x="985044" y="568318"/>
                              </a:lnTo>
                              <a:lnTo>
                                <a:pt x="977305" y="570106"/>
                              </a:lnTo>
                              <a:lnTo>
                                <a:pt x="969566" y="571497"/>
                              </a:lnTo>
                              <a:lnTo>
                                <a:pt x="961430" y="572689"/>
                              </a:lnTo>
                              <a:lnTo>
                                <a:pt x="953294" y="573087"/>
                              </a:lnTo>
                              <a:lnTo>
                                <a:pt x="945158" y="572689"/>
                              </a:lnTo>
                              <a:lnTo>
                                <a:pt x="937220" y="571497"/>
                              </a:lnTo>
                              <a:lnTo>
                                <a:pt x="929283" y="570106"/>
                              </a:lnTo>
                              <a:lnTo>
                                <a:pt x="921544" y="568318"/>
                              </a:lnTo>
                              <a:lnTo>
                                <a:pt x="914003" y="565933"/>
                              </a:lnTo>
                              <a:lnTo>
                                <a:pt x="906661" y="563350"/>
                              </a:lnTo>
                              <a:lnTo>
                                <a:pt x="899716" y="559973"/>
                              </a:lnTo>
                              <a:lnTo>
                                <a:pt x="892572" y="556396"/>
                              </a:lnTo>
                              <a:lnTo>
                                <a:pt x="885626" y="552422"/>
                              </a:lnTo>
                              <a:lnTo>
                                <a:pt x="879078" y="548250"/>
                              </a:lnTo>
                              <a:lnTo>
                                <a:pt x="872331" y="543282"/>
                              </a:lnTo>
                              <a:lnTo>
                                <a:pt x="866180" y="538116"/>
                              </a:lnTo>
                              <a:lnTo>
                                <a:pt x="860028" y="532751"/>
                              </a:lnTo>
                              <a:lnTo>
                                <a:pt x="853876" y="526989"/>
                              </a:lnTo>
                              <a:lnTo>
                                <a:pt x="848122" y="521028"/>
                              </a:lnTo>
                              <a:lnTo>
                                <a:pt x="842566" y="514670"/>
                              </a:lnTo>
                              <a:lnTo>
                                <a:pt x="837009" y="508113"/>
                              </a:lnTo>
                              <a:lnTo>
                                <a:pt x="832048" y="501357"/>
                              </a:lnTo>
                              <a:lnTo>
                                <a:pt x="827087" y="494006"/>
                              </a:lnTo>
                              <a:lnTo>
                                <a:pt x="822325" y="486654"/>
                              </a:lnTo>
                              <a:lnTo>
                                <a:pt x="817761" y="479103"/>
                              </a:lnTo>
                              <a:lnTo>
                                <a:pt x="813594" y="471354"/>
                              </a:lnTo>
                              <a:lnTo>
                                <a:pt x="809426" y="463406"/>
                              </a:lnTo>
                              <a:lnTo>
                                <a:pt x="805656" y="455061"/>
                              </a:lnTo>
                              <a:lnTo>
                                <a:pt x="802084" y="446915"/>
                              </a:lnTo>
                              <a:lnTo>
                                <a:pt x="798711" y="438371"/>
                              </a:lnTo>
                              <a:lnTo>
                                <a:pt x="795337" y="429827"/>
                              </a:lnTo>
                              <a:lnTo>
                                <a:pt x="792559" y="421084"/>
                              </a:lnTo>
                              <a:lnTo>
                                <a:pt x="789980" y="412341"/>
                              </a:lnTo>
                              <a:lnTo>
                                <a:pt x="787598" y="403400"/>
                              </a:lnTo>
                              <a:lnTo>
                                <a:pt x="785415" y="394459"/>
                              </a:lnTo>
                              <a:lnTo>
                                <a:pt x="783629" y="385319"/>
                              </a:lnTo>
                              <a:lnTo>
                                <a:pt x="776883" y="380550"/>
                              </a:lnTo>
                              <a:lnTo>
                                <a:pt x="770731" y="375583"/>
                              </a:lnTo>
                              <a:lnTo>
                                <a:pt x="764976" y="370814"/>
                              </a:lnTo>
                              <a:lnTo>
                                <a:pt x="759817" y="365846"/>
                              </a:lnTo>
                              <a:lnTo>
                                <a:pt x="755451" y="360879"/>
                              </a:lnTo>
                              <a:lnTo>
                                <a:pt x="751483" y="356110"/>
                              </a:lnTo>
                              <a:lnTo>
                                <a:pt x="747911" y="351143"/>
                              </a:lnTo>
                              <a:lnTo>
                                <a:pt x="745133" y="346374"/>
                              </a:lnTo>
                              <a:lnTo>
                                <a:pt x="742354" y="341605"/>
                              </a:lnTo>
                              <a:lnTo>
                                <a:pt x="740370" y="337035"/>
                              </a:lnTo>
                              <a:lnTo>
                                <a:pt x="738783" y="332267"/>
                              </a:lnTo>
                              <a:lnTo>
                                <a:pt x="737790" y="327895"/>
                              </a:lnTo>
                              <a:lnTo>
                                <a:pt x="736798" y="323325"/>
                              </a:lnTo>
                              <a:lnTo>
                                <a:pt x="736600" y="318954"/>
                              </a:lnTo>
                              <a:lnTo>
                                <a:pt x="736600" y="314781"/>
                              </a:lnTo>
                              <a:lnTo>
                                <a:pt x="736997" y="310808"/>
                              </a:lnTo>
                              <a:lnTo>
                                <a:pt x="737790" y="306834"/>
                              </a:lnTo>
                              <a:lnTo>
                                <a:pt x="738783" y="302661"/>
                              </a:lnTo>
                              <a:lnTo>
                                <a:pt x="740370" y="299283"/>
                              </a:lnTo>
                              <a:lnTo>
                                <a:pt x="742156" y="295707"/>
                              </a:lnTo>
                              <a:lnTo>
                                <a:pt x="744140" y="292329"/>
                              </a:lnTo>
                              <a:lnTo>
                                <a:pt x="746522" y="288951"/>
                              </a:lnTo>
                              <a:lnTo>
                                <a:pt x="749101" y="286169"/>
                              </a:lnTo>
                              <a:lnTo>
                                <a:pt x="751879" y="283189"/>
                              </a:lnTo>
                              <a:lnTo>
                                <a:pt x="755054" y="280606"/>
                              </a:lnTo>
                              <a:lnTo>
                                <a:pt x="758428" y="278420"/>
                              </a:lnTo>
                              <a:lnTo>
                                <a:pt x="761801" y="276036"/>
                              </a:lnTo>
                              <a:lnTo>
                                <a:pt x="765373" y="274049"/>
                              </a:lnTo>
                              <a:lnTo>
                                <a:pt x="769342" y="272459"/>
                              </a:lnTo>
                              <a:lnTo>
                                <a:pt x="773509" y="271068"/>
                              </a:lnTo>
                              <a:lnTo>
                                <a:pt x="777478" y="269876"/>
                              </a:lnTo>
                              <a:lnTo>
                                <a:pt x="781844" y="269081"/>
                              </a:lnTo>
                              <a:lnTo>
                                <a:pt x="785217" y="251596"/>
                              </a:lnTo>
                              <a:lnTo>
                                <a:pt x="787995" y="234707"/>
                              </a:lnTo>
                              <a:lnTo>
                                <a:pt x="790773" y="219010"/>
                              </a:lnTo>
                              <a:lnTo>
                                <a:pt x="793551" y="203909"/>
                              </a:lnTo>
                              <a:lnTo>
                                <a:pt x="794940" y="196557"/>
                              </a:lnTo>
                              <a:lnTo>
                                <a:pt x="796528" y="189404"/>
                              </a:lnTo>
                              <a:lnTo>
                                <a:pt x="798314" y="182847"/>
                              </a:lnTo>
                              <a:lnTo>
                                <a:pt x="800100" y="176091"/>
                              </a:lnTo>
                              <a:lnTo>
                                <a:pt x="802084" y="169932"/>
                              </a:lnTo>
                              <a:lnTo>
                                <a:pt x="804465" y="163772"/>
                              </a:lnTo>
                              <a:lnTo>
                                <a:pt x="806847" y="158010"/>
                              </a:lnTo>
                              <a:lnTo>
                                <a:pt x="809625" y="152447"/>
                              </a:lnTo>
                              <a:lnTo>
                                <a:pt x="815181" y="154235"/>
                              </a:lnTo>
                              <a:lnTo>
                                <a:pt x="822722" y="156619"/>
                              </a:lnTo>
                              <a:lnTo>
                                <a:pt x="832048" y="159004"/>
                              </a:lnTo>
                              <a:lnTo>
                                <a:pt x="843161" y="161785"/>
                              </a:lnTo>
                              <a:lnTo>
                                <a:pt x="849114" y="162779"/>
                              </a:lnTo>
                              <a:lnTo>
                                <a:pt x="855662" y="163971"/>
                              </a:lnTo>
                              <a:lnTo>
                                <a:pt x="862608" y="164964"/>
                              </a:lnTo>
                              <a:lnTo>
                                <a:pt x="869751" y="165958"/>
                              </a:lnTo>
                              <a:lnTo>
                                <a:pt x="877292" y="166554"/>
                              </a:lnTo>
                              <a:lnTo>
                                <a:pt x="885230" y="166951"/>
                              </a:lnTo>
                              <a:lnTo>
                                <a:pt x="893167" y="167548"/>
                              </a:lnTo>
                              <a:lnTo>
                                <a:pt x="901700" y="167548"/>
                              </a:lnTo>
                              <a:lnTo>
                                <a:pt x="910233" y="167548"/>
                              </a:lnTo>
                              <a:lnTo>
                                <a:pt x="919162" y="166753"/>
                              </a:lnTo>
                              <a:lnTo>
                                <a:pt x="928489" y="166157"/>
                              </a:lnTo>
                              <a:lnTo>
                                <a:pt x="937816" y="164964"/>
                              </a:lnTo>
                              <a:lnTo>
                                <a:pt x="947341" y="163574"/>
                              </a:lnTo>
                              <a:lnTo>
                                <a:pt x="956866" y="161785"/>
                              </a:lnTo>
                              <a:lnTo>
                                <a:pt x="966788" y="159401"/>
                              </a:lnTo>
                              <a:lnTo>
                                <a:pt x="976908" y="156818"/>
                              </a:lnTo>
                              <a:lnTo>
                                <a:pt x="986830" y="153440"/>
                              </a:lnTo>
                              <a:lnTo>
                                <a:pt x="997148" y="149864"/>
                              </a:lnTo>
                              <a:lnTo>
                                <a:pt x="1007467" y="145691"/>
                              </a:lnTo>
                              <a:lnTo>
                                <a:pt x="1017786" y="140922"/>
                              </a:lnTo>
                              <a:lnTo>
                                <a:pt x="1028303" y="135557"/>
                              </a:lnTo>
                              <a:lnTo>
                                <a:pt x="1038622" y="129795"/>
                              </a:lnTo>
                              <a:lnTo>
                                <a:pt x="1043781" y="126417"/>
                              </a:lnTo>
                              <a:lnTo>
                                <a:pt x="1049139" y="123040"/>
                              </a:lnTo>
                              <a:lnTo>
                                <a:pt x="1054497" y="119463"/>
                              </a:lnTo>
                              <a:lnTo>
                                <a:pt x="1059458" y="115887"/>
                              </a:lnTo>
                              <a:close/>
                              <a:moveTo>
                                <a:pt x="360477" y="92074"/>
                              </a:moveTo>
                              <a:lnTo>
                                <a:pt x="370581" y="92074"/>
                              </a:lnTo>
                              <a:lnTo>
                                <a:pt x="380289" y="92272"/>
                              </a:lnTo>
                              <a:lnTo>
                                <a:pt x="389997" y="92866"/>
                              </a:lnTo>
                              <a:lnTo>
                                <a:pt x="399507" y="93855"/>
                              </a:lnTo>
                              <a:lnTo>
                                <a:pt x="408621" y="95041"/>
                              </a:lnTo>
                              <a:lnTo>
                                <a:pt x="417734" y="96822"/>
                              </a:lnTo>
                              <a:lnTo>
                                <a:pt x="426056" y="98602"/>
                              </a:lnTo>
                              <a:lnTo>
                                <a:pt x="434575" y="100976"/>
                              </a:lnTo>
                              <a:lnTo>
                                <a:pt x="442302" y="103349"/>
                              </a:lnTo>
                              <a:lnTo>
                                <a:pt x="449830" y="106316"/>
                              </a:lnTo>
                              <a:lnTo>
                                <a:pt x="456765" y="109481"/>
                              </a:lnTo>
                              <a:lnTo>
                                <a:pt x="463501" y="112646"/>
                              </a:lnTo>
                              <a:lnTo>
                                <a:pt x="469444" y="116207"/>
                              </a:lnTo>
                              <a:lnTo>
                                <a:pt x="474992" y="120163"/>
                              </a:lnTo>
                              <a:lnTo>
                                <a:pt x="480143" y="124119"/>
                              </a:lnTo>
                              <a:lnTo>
                                <a:pt x="482322" y="126097"/>
                              </a:lnTo>
                              <a:lnTo>
                                <a:pt x="484304" y="128471"/>
                              </a:lnTo>
                              <a:lnTo>
                                <a:pt x="486285" y="130647"/>
                              </a:lnTo>
                              <a:lnTo>
                                <a:pt x="488068" y="132823"/>
                              </a:lnTo>
                              <a:lnTo>
                                <a:pt x="492030" y="133021"/>
                              </a:lnTo>
                              <a:lnTo>
                                <a:pt x="495795" y="133416"/>
                              </a:lnTo>
                              <a:lnTo>
                                <a:pt x="499361" y="134207"/>
                              </a:lnTo>
                              <a:lnTo>
                                <a:pt x="502927" y="134999"/>
                              </a:lnTo>
                              <a:lnTo>
                                <a:pt x="506295" y="136185"/>
                              </a:lnTo>
                              <a:lnTo>
                                <a:pt x="509267" y="137372"/>
                              </a:lnTo>
                              <a:lnTo>
                                <a:pt x="512437" y="138955"/>
                              </a:lnTo>
                              <a:lnTo>
                                <a:pt x="515409" y="140735"/>
                              </a:lnTo>
                              <a:lnTo>
                                <a:pt x="518183" y="142515"/>
                              </a:lnTo>
                              <a:lnTo>
                                <a:pt x="520758" y="144691"/>
                              </a:lnTo>
                              <a:lnTo>
                                <a:pt x="523532" y="147065"/>
                              </a:lnTo>
                              <a:lnTo>
                                <a:pt x="525909" y="149439"/>
                              </a:lnTo>
                              <a:lnTo>
                                <a:pt x="528089" y="152010"/>
                              </a:lnTo>
                              <a:lnTo>
                                <a:pt x="530466" y="154779"/>
                              </a:lnTo>
                              <a:lnTo>
                                <a:pt x="532646" y="157747"/>
                              </a:lnTo>
                              <a:lnTo>
                                <a:pt x="534627" y="160714"/>
                              </a:lnTo>
                              <a:lnTo>
                                <a:pt x="536410" y="164076"/>
                              </a:lnTo>
                              <a:lnTo>
                                <a:pt x="538391" y="167241"/>
                              </a:lnTo>
                              <a:lnTo>
                                <a:pt x="539976" y="170604"/>
                              </a:lnTo>
                              <a:lnTo>
                                <a:pt x="541363" y="174362"/>
                              </a:lnTo>
                              <a:lnTo>
                                <a:pt x="544533" y="181681"/>
                              </a:lnTo>
                              <a:lnTo>
                                <a:pt x="546910" y="189396"/>
                              </a:lnTo>
                              <a:lnTo>
                                <a:pt x="549288" y="197704"/>
                              </a:lnTo>
                              <a:lnTo>
                                <a:pt x="551269" y="206012"/>
                              </a:lnTo>
                              <a:lnTo>
                                <a:pt x="552656" y="214715"/>
                              </a:lnTo>
                              <a:lnTo>
                                <a:pt x="554043" y="223419"/>
                              </a:lnTo>
                              <a:lnTo>
                                <a:pt x="555232" y="232320"/>
                              </a:lnTo>
                              <a:lnTo>
                                <a:pt x="555826" y="241222"/>
                              </a:lnTo>
                              <a:lnTo>
                                <a:pt x="556420" y="250321"/>
                              </a:lnTo>
                              <a:lnTo>
                                <a:pt x="557015" y="259024"/>
                              </a:lnTo>
                              <a:lnTo>
                                <a:pt x="557213" y="267926"/>
                              </a:lnTo>
                              <a:lnTo>
                                <a:pt x="557213" y="276234"/>
                              </a:lnTo>
                              <a:lnTo>
                                <a:pt x="557015" y="292849"/>
                              </a:lnTo>
                              <a:lnTo>
                                <a:pt x="556222" y="307883"/>
                              </a:lnTo>
                              <a:lnTo>
                                <a:pt x="555430" y="321334"/>
                              </a:lnTo>
                              <a:lnTo>
                                <a:pt x="554241" y="332411"/>
                              </a:lnTo>
                              <a:lnTo>
                                <a:pt x="553448" y="341115"/>
                              </a:lnTo>
                              <a:lnTo>
                                <a:pt x="548892" y="338939"/>
                              </a:lnTo>
                              <a:lnTo>
                                <a:pt x="544335" y="336961"/>
                              </a:lnTo>
                              <a:lnTo>
                                <a:pt x="539184" y="335378"/>
                              </a:lnTo>
                              <a:lnTo>
                                <a:pt x="534231" y="334191"/>
                              </a:lnTo>
                              <a:lnTo>
                                <a:pt x="530664" y="309268"/>
                              </a:lnTo>
                              <a:lnTo>
                                <a:pt x="528683" y="297399"/>
                              </a:lnTo>
                              <a:lnTo>
                                <a:pt x="526900" y="286124"/>
                              </a:lnTo>
                              <a:lnTo>
                                <a:pt x="524523" y="275047"/>
                              </a:lnTo>
                              <a:lnTo>
                                <a:pt x="522343" y="264563"/>
                              </a:lnTo>
                              <a:lnTo>
                                <a:pt x="519768" y="254672"/>
                              </a:lnTo>
                              <a:lnTo>
                                <a:pt x="518183" y="249727"/>
                              </a:lnTo>
                              <a:lnTo>
                                <a:pt x="516598" y="245178"/>
                              </a:lnTo>
                              <a:lnTo>
                                <a:pt x="515013" y="240430"/>
                              </a:lnTo>
                              <a:lnTo>
                                <a:pt x="513031" y="236079"/>
                              </a:lnTo>
                              <a:lnTo>
                                <a:pt x="511050" y="231727"/>
                              </a:lnTo>
                              <a:lnTo>
                                <a:pt x="509069" y="227771"/>
                              </a:lnTo>
                              <a:lnTo>
                                <a:pt x="506890" y="223419"/>
                              </a:lnTo>
                              <a:lnTo>
                                <a:pt x="504512" y="219660"/>
                              </a:lnTo>
                              <a:lnTo>
                                <a:pt x="501738" y="215902"/>
                              </a:lnTo>
                              <a:lnTo>
                                <a:pt x="499163" y="212144"/>
                              </a:lnTo>
                              <a:lnTo>
                                <a:pt x="495993" y="208583"/>
                              </a:lnTo>
                              <a:lnTo>
                                <a:pt x="493021" y="205418"/>
                              </a:lnTo>
                              <a:lnTo>
                                <a:pt x="489653" y="202253"/>
                              </a:lnTo>
                              <a:lnTo>
                                <a:pt x="486087" y="199088"/>
                              </a:lnTo>
                              <a:lnTo>
                                <a:pt x="482124" y="196319"/>
                              </a:lnTo>
                              <a:lnTo>
                                <a:pt x="478162" y="193352"/>
                              </a:lnTo>
                              <a:lnTo>
                                <a:pt x="474001" y="190780"/>
                              </a:lnTo>
                              <a:lnTo>
                                <a:pt x="469246" y="188407"/>
                              </a:lnTo>
                              <a:lnTo>
                                <a:pt x="459340" y="195132"/>
                              </a:lnTo>
                              <a:lnTo>
                                <a:pt x="449236" y="201660"/>
                              </a:lnTo>
                              <a:lnTo>
                                <a:pt x="439330" y="207199"/>
                              </a:lnTo>
                              <a:lnTo>
                                <a:pt x="429424" y="212144"/>
                              </a:lnTo>
                              <a:lnTo>
                                <a:pt x="419716" y="216891"/>
                              </a:lnTo>
                              <a:lnTo>
                                <a:pt x="410008" y="220847"/>
                              </a:lnTo>
                              <a:lnTo>
                                <a:pt x="400101" y="224408"/>
                              </a:lnTo>
                              <a:lnTo>
                                <a:pt x="390592" y="227177"/>
                              </a:lnTo>
                              <a:lnTo>
                                <a:pt x="381082" y="229947"/>
                              </a:lnTo>
                              <a:lnTo>
                                <a:pt x="371770" y="232122"/>
                              </a:lnTo>
                              <a:lnTo>
                                <a:pt x="362656" y="233903"/>
                              </a:lnTo>
                              <a:lnTo>
                                <a:pt x="353741" y="235287"/>
                              </a:lnTo>
                              <a:lnTo>
                                <a:pt x="344825" y="236276"/>
                              </a:lnTo>
                              <a:lnTo>
                                <a:pt x="336306" y="236870"/>
                              </a:lnTo>
                              <a:lnTo>
                                <a:pt x="327985" y="237463"/>
                              </a:lnTo>
                              <a:lnTo>
                                <a:pt x="319862" y="237661"/>
                              </a:lnTo>
                              <a:lnTo>
                                <a:pt x="311739" y="237463"/>
                              </a:lnTo>
                              <a:lnTo>
                                <a:pt x="304210" y="237265"/>
                              </a:lnTo>
                              <a:lnTo>
                                <a:pt x="296681" y="236474"/>
                              </a:lnTo>
                              <a:lnTo>
                                <a:pt x="289945" y="235881"/>
                              </a:lnTo>
                              <a:lnTo>
                                <a:pt x="283011" y="234892"/>
                              </a:lnTo>
                              <a:lnTo>
                                <a:pt x="276671" y="234100"/>
                              </a:lnTo>
                              <a:lnTo>
                                <a:pt x="270331" y="232914"/>
                              </a:lnTo>
                              <a:lnTo>
                                <a:pt x="264586" y="231925"/>
                              </a:lnTo>
                              <a:lnTo>
                                <a:pt x="254283" y="229353"/>
                              </a:lnTo>
                              <a:lnTo>
                                <a:pt x="245566" y="226979"/>
                              </a:lnTo>
                              <a:lnTo>
                                <a:pt x="238433" y="224803"/>
                              </a:lnTo>
                              <a:lnTo>
                                <a:pt x="233282" y="223023"/>
                              </a:lnTo>
                              <a:lnTo>
                                <a:pt x="230508" y="228364"/>
                              </a:lnTo>
                              <a:lnTo>
                                <a:pt x="228329" y="233903"/>
                              </a:lnTo>
                              <a:lnTo>
                                <a:pt x="226150" y="239837"/>
                              </a:lnTo>
                              <a:lnTo>
                                <a:pt x="224169" y="245771"/>
                              </a:lnTo>
                              <a:lnTo>
                                <a:pt x="222385" y="251903"/>
                              </a:lnTo>
                              <a:lnTo>
                                <a:pt x="220800" y="258629"/>
                              </a:lnTo>
                              <a:lnTo>
                                <a:pt x="219215" y="265354"/>
                              </a:lnTo>
                              <a:lnTo>
                                <a:pt x="217829" y="272080"/>
                              </a:lnTo>
                              <a:lnTo>
                                <a:pt x="215253" y="286520"/>
                              </a:lnTo>
                              <a:lnTo>
                                <a:pt x="212677" y="301751"/>
                              </a:lnTo>
                              <a:lnTo>
                                <a:pt x="209904" y="317378"/>
                              </a:lnTo>
                              <a:lnTo>
                                <a:pt x="206536" y="334191"/>
                              </a:lnTo>
                              <a:lnTo>
                                <a:pt x="201583" y="335378"/>
                              </a:lnTo>
                              <a:lnTo>
                                <a:pt x="196431" y="336961"/>
                              </a:lnTo>
                              <a:lnTo>
                                <a:pt x="191478" y="338939"/>
                              </a:lnTo>
                              <a:lnTo>
                                <a:pt x="187120" y="341312"/>
                              </a:lnTo>
                              <a:lnTo>
                                <a:pt x="185535" y="331818"/>
                              </a:lnTo>
                              <a:lnTo>
                                <a:pt x="184742" y="325686"/>
                              </a:lnTo>
                              <a:lnTo>
                                <a:pt x="183950" y="318762"/>
                              </a:lnTo>
                              <a:lnTo>
                                <a:pt x="183355" y="311048"/>
                              </a:lnTo>
                              <a:lnTo>
                                <a:pt x="182959" y="302938"/>
                              </a:lnTo>
                              <a:lnTo>
                                <a:pt x="182563" y="294234"/>
                              </a:lnTo>
                              <a:lnTo>
                                <a:pt x="182563" y="284937"/>
                              </a:lnTo>
                              <a:lnTo>
                                <a:pt x="182563" y="275245"/>
                              </a:lnTo>
                              <a:lnTo>
                                <a:pt x="183157" y="264959"/>
                              </a:lnTo>
                              <a:lnTo>
                                <a:pt x="183751" y="254870"/>
                              </a:lnTo>
                              <a:lnTo>
                                <a:pt x="185138" y="244189"/>
                              </a:lnTo>
                              <a:lnTo>
                                <a:pt x="186921" y="233507"/>
                              </a:lnTo>
                              <a:lnTo>
                                <a:pt x="189101" y="222628"/>
                              </a:lnTo>
                              <a:lnTo>
                                <a:pt x="190488" y="217287"/>
                              </a:lnTo>
                              <a:lnTo>
                                <a:pt x="192073" y="211946"/>
                              </a:lnTo>
                              <a:lnTo>
                                <a:pt x="193459" y="206407"/>
                              </a:lnTo>
                              <a:lnTo>
                                <a:pt x="195243" y="201066"/>
                              </a:lnTo>
                              <a:lnTo>
                                <a:pt x="197224" y="195923"/>
                              </a:lnTo>
                              <a:lnTo>
                                <a:pt x="199403" y="190583"/>
                              </a:lnTo>
                              <a:lnTo>
                                <a:pt x="201781" y="185242"/>
                              </a:lnTo>
                              <a:lnTo>
                                <a:pt x="204158" y="180099"/>
                              </a:lnTo>
                              <a:lnTo>
                                <a:pt x="206932" y="174758"/>
                              </a:lnTo>
                              <a:lnTo>
                                <a:pt x="209706" y="169813"/>
                              </a:lnTo>
                              <a:lnTo>
                                <a:pt x="212677" y="164868"/>
                              </a:lnTo>
                              <a:lnTo>
                                <a:pt x="215847" y="159922"/>
                              </a:lnTo>
                              <a:lnTo>
                                <a:pt x="219414" y="155175"/>
                              </a:lnTo>
                              <a:lnTo>
                                <a:pt x="222980" y="150428"/>
                              </a:lnTo>
                              <a:lnTo>
                                <a:pt x="226942" y="145878"/>
                              </a:lnTo>
                              <a:lnTo>
                                <a:pt x="230905" y="141526"/>
                              </a:lnTo>
                              <a:lnTo>
                                <a:pt x="235462" y="137175"/>
                              </a:lnTo>
                              <a:lnTo>
                                <a:pt x="240018" y="133021"/>
                              </a:lnTo>
                              <a:lnTo>
                                <a:pt x="244971" y="129064"/>
                              </a:lnTo>
                              <a:lnTo>
                                <a:pt x="249924" y="125108"/>
                              </a:lnTo>
                              <a:lnTo>
                                <a:pt x="255274" y="121548"/>
                              </a:lnTo>
                              <a:lnTo>
                                <a:pt x="260821" y="117987"/>
                              </a:lnTo>
                              <a:lnTo>
                                <a:pt x="266765" y="114624"/>
                              </a:lnTo>
                              <a:lnTo>
                                <a:pt x="273105" y="111657"/>
                              </a:lnTo>
                              <a:lnTo>
                                <a:pt x="279445" y="108492"/>
                              </a:lnTo>
                              <a:lnTo>
                                <a:pt x="286181" y="105921"/>
                              </a:lnTo>
                              <a:lnTo>
                                <a:pt x="293115" y="103349"/>
                              </a:lnTo>
                              <a:lnTo>
                                <a:pt x="300446" y="101173"/>
                              </a:lnTo>
                              <a:lnTo>
                                <a:pt x="307974" y="98998"/>
                              </a:lnTo>
                              <a:lnTo>
                                <a:pt x="316097" y="97217"/>
                              </a:lnTo>
                              <a:lnTo>
                                <a:pt x="324220" y="95635"/>
                              </a:lnTo>
                              <a:lnTo>
                                <a:pt x="332938" y="94250"/>
                              </a:lnTo>
                              <a:lnTo>
                                <a:pt x="341655" y="93459"/>
                              </a:lnTo>
                              <a:lnTo>
                                <a:pt x="350967" y="92866"/>
                              </a:lnTo>
                              <a:lnTo>
                                <a:pt x="360477" y="92074"/>
                              </a:lnTo>
                              <a:close/>
                              <a:moveTo>
                                <a:pt x="1526457" y="92074"/>
                              </a:moveTo>
                              <a:lnTo>
                                <a:pt x="1536604" y="92074"/>
                              </a:lnTo>
                              <a:lnTo>
                                <a:pt x="1546353" y="92272"/>
                              </a:lnTo>
                              <a:lnTo>
                                <a:pt x="1556102" y="92865"/>
                              </a:lnTo>
                              <a:lnTo>
                                <a:pt x="1565652" y="93854"/>
                              </a:lnTo>
                              <a:lnTo>
                                <a:pt x="1575003" y="95041"/>
                              </a:lnTo>
                              <a:lnTo>
                                <a:pt x="1583957" y="96821"/>
                              </a:lnTo>
                              <a:lnTo>
                                <a:pt x="1592512" y="98602"/>
                              </a:lnTo>
                              <a:lnTo>
                                <a:pt x="1600868" y="100975"/>
                              </a:lnTo>
                              <a:lnTo>
                                <a:pt x="1608827" y="103349"/>
                              </a:lnTo>
                              <a:lnTo>
                                <a:pt x="1616189" y="106316"/>
                              </a:lnTo>
                              <a:lnTo>
                                <a:pt x="1623152" y="109481"/>
                              </a:lnTo>
                              <a:lnTo>
                                <a:pt x="1629917" y="112646"/>
                              </a:lnTo>
                              <a:lnTo>
                                <a:pt x="1635886" y="116207"/>
                              </a:lnTo>
                              <a:lnTo>
                                <a:pt x="1641457" y="120163"/>
                              </a:lnTo>
                              <a:lnTo>
                                <a:pt x="1646630" y="124119"/>
                              </a:lnTo>
                              <a:lnTo>
                                <a:pt x="1648818" y="126097"/>
                              </a:lnTo>
                              <a:lnTo>
                                <a:pt x="1651007" y="128471"/>
                              </a:lnTo>
                              <a:lnTo>
                                <a:pt x="1652798" y="130647"/>
                              </a:lnTo>
                              <a:lnTo>
                                <a:pt x="1654588" y="132823"/>
                              </a:lnTo>
                              <a:lnTo>
                                <a:pt x="1658568" y="133020"/>
                              </a:lnTo>
                              <a:lnTo>
                                <a:pt x="1662348" y="133416"/>
                              </a:lnTo>
                              <a:lnTo>
                                <a:pt x="1665929" y="134207"/>
                              </a:lnTo>
                              <a:lnTo>
                                <a:pt x="1669511" y="134998"/>
                              </a:lnTo>
                              <a:lnTo>
                                <a:pt x="1672893" y="136185"/>
                              </a:lnTo>
                              <a:lnTo>
                                <a:pt x="1675877" y="137372"/>
                              </a:lnTo>
                              <a:lnTo>
                                <a:pt x="1679061" y="138955"/>
                              </a:lnTo>
                              <a:lnTo>
                                <a:pt x="1682045" y="140735"/>
                              </a:lnTo>
                              <a:lnTo>
                                <a:pt x="1684831" y="142515"/>
                              </a:lnTo>
                              <a:lnTo>
                                <a:pt x="1687417" y="144691"/>
                              </a:lnTo>
                              <a:lnTo>
                                <a:pt x="1690203" y="147065"/>
                              </a:lnTo>
                              <a:lnTo>
                                <a:pt x="1692590" y="149438"/>
                              </a:lnTo>
                              <a:lnTo>
                                <a:pt x="1694779" y="152010"/>
                              </a:lnTo>
                              <a:lnTo>
                                <a:pt x="1697166" y="154779"/>
                              </a:lnTo>
                              <a:lnTo>
                                <a:pt x="1699355" y="157746"/>
                              </a:lnTo>
                              <a:lnTo>
                                <a:pt x="1701345" y="160713"/>
                              </a:lnTo>
                              <a:lnTo>
                                <a:pt x="1703334" y="164076"/>
                              </a:lnTo>
                              <a:lnTo>
                                <a:pt x="1705125" y="167241"/>
                              </a:lnTo>
                              <a:lnTo>
                                <a:pt x="1706717" y="170604"/>
                              </a:lnTo>
                              <a:lnTo>
                                <a:pt x="1708507" y="174362"/>
                              </a:lnTo>
                              <a:lnTo>
                                <a:pt x="1711293" y="181681"/>
                              </a:lnTo>
                              <a:lnTo>
                                <a:pt x="1713680" y="189396"/>
                              </a:lnTo>
                              <a:lnTo>
                                <a:pt x="1716068" y="197704"/>
                              </a:lnTo>
                              <a:lnTo>
                                <a:pt x="1718057" y="206011"/>
                              </a:lnTo>
                              <a:lnTo>
                                <a:pt x="1719450" y="214715"/>
                              </a:lnTo>
                              <a:lnTo>
                                <a:pt x="1720843" y="223419"/>
                              </a:lnTo>
                              <a:lnTo>
                                <a:pt x="1722037" y="232320"/>
                              </a:lnTo>
                              <a:lnTo>
                                <a:pt x="1722633" y="241221"/>
                              </a:lnTo>
                              <a:lnTo>
                                <a:pt x="1723230" y="250320"/>
                              </a:lnTo>
                              <a:lnTo>
                                <a:pt x="1723827" y="259024"/>
                              </a:lnTo>
                              <a:lnTo>
                                <a:pt x="1724026" y="267925"/>
                              </a:lnTo>
                              <a:lnTo>
                                <a:pt x="1724026" y="276233"/>
                              </a:lnTo>
                              <a:lnTo>
                                <a:pt x="1723827" y="292849"/>
                              </a:lnTo>
                              <a:lnTo>
                                <a:pt x="1723031" y="307883"/>
                              </a:lnTo>
                              <a:lnTo>
                                <a:pt x="1722236" y="321334"/>
                              </a:lnTo>
                              <a:lnTo>
                                <a:pt x="1721042" y="332411"/>
                              </a:lnTo>
                              <a:lnTo>
                                <a:pt x="1720246" y="341114"/>
                              </a:lnTo>
                              <a:lnTo>
                                <a:pt x="1715670" y="338938"/>
                              </a:lnTo>
                              <a:lnTo>
                                <a:pt x="1711094" y="336960"/>
                              </a:lnTo>
                              <a:lnTo>
                                <a:pt x="1706120" y="335378"/>
                              </a:lnTo>
                              <a:lnTo>
                                <a:pt x="1700947" y="334191"/>
                              </a:lnTo>
                              <a:lnTo>
                                <a:pt x="1697365" y="309267"/>
                              </a:lnTo>
                              <a:lnTo>
                                <a:pt x="1695575" y="297399"/>
                              </a:lnTo>
                              <a:lnTo>
                                <a:pt x="1693585" y="286124"/>
                              </a:lnTo>
                              <a:lnTo>
                                <a:pt x="1691595" y="275046"/>
                              </a:lnTo>
                              <a:lnTo>
                                <a:pt x="1689009" y="264563"/>
                              </a:lnTo>
                              <a:lnTo>
                                <a:pt x="1686422" y="254672"/>
                              </a:lnTo>
                              <a:lnTo>
                                <a:pt x="1684831" y="249727"/>
                              </a:lnTo>
                              <a:lnTo>
                                <a:pt x="1683239" y="245177"/>
                              </a:lnTo>
                              <a:lnTo>
                                <a:pt x="1681647" y="240430"/>
                              </a:lnTo>
                              <a:lnTo>
                                <a:pt x="1679658" y="236078"/>
                              </a:lnTo>
                              <a:lnTo>
                                <a:pt x="1677867" y="231727"/>
                              </a:lnTo>
                              <a:lnTo>
                                <a:pt x="1675678" y="227770"/>
                              </a:lnTo>
                              <a:lnTo>
                                <a:pt x="1673490" y="223419"/>
                              </a:lnTo>
                              <a:lnTo>
                                <a:pt x="1671102" y="219660"/>
                              </a:lnTo>
                              <a:lnTo>
                                <a:pt x="1668317" y="215902"/>
                              </a:lnTo>
                              <a:lnTo>
                                <a:pt x="1665730" y="212144"/>
                              </a:lnTo>
                              <a:lnTo>
                                <a:pt x="1662547" y="208583"/>
                              </a:lnTo>
                              <a:lnTo>
                                <a:pt x="1659562" y="205418"/>
                              </a:lnTo>
                              <a:lnTo>
                                <a:pt x="1656180" y="202253"/>
                              </a:lnTo>
                              <a:lnTo>
                                <a:pt x="1652599" y="199088"/>
                              </a:lnTo>
                              <a:lnTo>
                                <a:pt x="1648818" y="196319"/>
                              </a:lnTo>
                              <a:lnTo>
                                <a:pt x="1644640" y="193352"/>
                              </a:lnTo>
                              <a:lnTo>
                                <a:pt x="1640462" y="190780"/>
                              </a:lnTo>
                              <a:lnTo>
                                <a:pt x="1635687" y="188407"/>
                              </a:lnTo>
                              <a:lnTo>
                                <a:pt x="1625739" y="195132"/>
                              </a:lnTo>
                              <a:lnTo>
                                <a:pt x="1615592" y="201660"/>
                              </a:lnTo>
                              <a:lnTo>
                                <a:pt x="1605644" y="207198"/>
                              </a:lnTo>
                              <a:lnTo>
                                <a:pt x="1595695" y="212144"/>
                              </a:lnTo>
                              <a:lnTo>
                                <a:pt x="1585946" y="216891"/>
                              </a:lnTo>
                              <a:lnTo>
                                <a:pt x="1575998" y="220847"/>
                              </a:lnTo>
                              <a:lnTo>
                                <a:pt x="1566249" y="224408"/>
                              </a:lnTo>
                              <a:lnTo>
                                <a:pt x="1556699" y="227177"/>
                              </a:lnTo>
                              <a:lnTo>
                                <a:pt x="1547149" y="229946"/>
                              </a:lnTo>
                              <a:lnTo>
                                <a:pt x="1537797" y="232122"/>
                              </a:lnTo>
                              <a:lnTo>
                                <a:pt x="1528645" y="233902"/>
                              </a:lnTo>
                              <a:lnTo>
                                <a:pt x="1519692" y="235287"/>
                              </a:lnTo>
                              <a:lnTo>
                                <a:pt x="1510937" y="236276"/>
                              </a:lnTo>
                              <a:lnTo>
                                <a:pt x="1502183" y="236870"/>
                              </a:lnTo>
                              <a:lnTo>
                                <a:pt x="1493826" y="237463"/>
                              </a:lnTo>
                              <a:lnTo>
                                <a:pt x="1485669" y="237661"/>
                              </a:lnTo>
                              <a:lnTo>
                                <a:pt x="1477511" y="237463"/>
                              </a:lnTo>
                              <a:lnTo>
                                <a:pt x="1469951" y="237265"/>
                              </a:lnTo>
                              <a:lnTo>
                                <a:pt x="1462589" y="236474"/>
                              </a:lnTo>
                              <a:lnTo>
                                <a:pt x="1455625" y="235881"/>
                              </a:lnTo>
                              <a:lnTo>
                                <a:pt x="1448662" y="234891"/>
                              </a:lnTo>
                              <a:lnTo>
                                <a:pt x="1442295" y="234100"/>
                              </a:lnTo>
                              <a:lnTo>
                                <a:pt x="1435928" y="232913"/>
                              </a:lnTo>
                              <a:lnTo>
                                <a:pt x="1430158" y="231924"/>
                              </a:lnTo>
                              <a:lnTo>
                                <a:pt x="1420011" y="229353"/>
                              </a:lnTo>
                              <a:lnTo>
                                <a:pt x="1411058" y="226979"/>
                              </a:lnTo>
                              <a:lnTo>
                                <a:pt x="1403895" y="224803"/>
                              </a:lnTo>
                              <a:lnTo>
                                <a:pt x="1398722" y="223023"/>
                              </a:lnTo>
                              <a:lnTo>
                                <a:pt x="1396136" y="228364"/>
                              </a:lnTo>
                              <a:lnTo>
                                <a:pt x="1393748" y="233902"/>
                              </a:lnTo>
                              <a:lnTo>
                                <a:pt x="1391559" y="239837"/>
                              </a:lnTo>
                              <a:lnTo>
                                <a:pt x="1389570" y="245771"/>
                              </a:lnTo>
                              <a:lnTo>
                                <a:pt x="1387779" y="251903"/>
                              </a:lnTo>
                              <a:lnTo>
                                <a:pt x="1386188" y="258628"/>
                              </a:lnTo>
                              <a:lnTo>
                                <a:pt x="1384596" y="265354"/>
                              </a:lnTo>
                              <a:lnTo>
                                <a:pt x="1383203" y="272079"/>
                              </a:lnTo>
                              <a:lnTo>
                                <a:pt x="1380617" y="286519"/>
                              </a:lnTo>
                              <a:lnTo>
                                <a:pt x="1378229" y="301751"/>
                              </a:lnTo>
                              <a:lnTo>
                                <a:pt x="1375245" y="317377"/>
                              </a:lnTo>
                              <a:lnTo>
                                <a:pt x="1371862" y="334191"/>
                              </a:lnTo>
                              <a:lnTo>
                                <a:pt x="1366689" y="335378"/>
                              </a:lnTo>
                              <a:lnTo>
                                <a:pt x="1361715" y="336960"/>
                              </a:lnTo>
                              <a:lnTo>
                                <a:pt x="1356741" y="338938"/>
                              </a:lnTo>
                              <a:lnTo>
                                <a:pt x="1352364" y="341312"/>
                              </a:lnTo>
                              <a:lnTo>
                                <a:pt x="1350772" y="331817"/>
                              </a:lnTo>
                              <a:lnTo>
                                <a:pt x="1349976" y="325685"/>
                              </a:lnTo>
                              <a:lnTo>
                                <a:pt x="1349180" y="318762"/>
                              </a:lnTo>
                              <a:lnTo>
                                <a:pt x="1348584" y="311048"/>
                              </a:lnTo>
                              <a:lnTo>
                                <a:pt x="1348186" y="302937"/>
                              </a:lnTo>
                              <a:lnTo>
                                <a:pt x="1347788" y="294234"/>
                              </a:lnTo>
                              <a:lnTo>
                                <a:pt x="1347788" y="284937"/>
                              </a:lnTo>
                              <a:lnTo>
                                <a:pt x="1347788" y="275244"/>
                              </a:lnTo>
                              <a:lnTo>
                                <a:pt x="1348385" y="264958"/>
                              </a:lnTo>
                              <a:lnTo>
                                <a:pt x="1348982" y="254870"/>
                              </a:lnTo>
                              <a:lnTo>
                                <a:pt x="1350374" y="244188"/>
                              </a:lnTo>
                              <a:lnTo>
                                <a:pt x="1352165" y="233507"/>
                              </a:lnTo>
                              <a:lnTo>
                                <a:pt x="1354354" y="222627"/>
                              </a:lnTo>
                              <a:lnTo>
                                <a:pt x="1355746" y="217287"/>
                              </a:lnTo>
                              <a:lnTo>
                                <a:pt x="1357338" y="211946"/>
                              </a:lnTo>
                              <a:lnTo>
                                <a:pt x="1358731" y="206407"/>
                              </a:lnTo>
                              <a:lnTo>
                                <a:pt x="1360521" y="201066"/>
                              </a:lnTo>
                              <a:lnTo>
                                <a:pt x="1362511" y="195923"/>
                              </a:lnTo>
                              <a:lnTo>
                                <a:pt x="1364700" y="190582"/>
                              </a:lnTo>
                              <a:lnTo>
                                <a:pt x="1367087" y="185242"/>
                              </a:lnTo>
                              <a:lnTo>
                                <a:pt x="1369475" y="180099"/>
                              </a:lnTo>
                              <a:lnTo>
                                <a:pt x="1372260" y="174758"/>
                              </a:lnTo>
                              <a:lnTo>
                                <a:pt x="1375046" y="169813"/>
                              </a:lnTo>
                              <a:lnTo>
                                <a:pt x="1378030" y="164867"/>
                              </a:lnTo>
                              <a:lnTo>
                                <a:pt x="1381213" y="159922"/>
                              </a:lnTo>
                              <a:lnTo>
                                <a:pt x="1384795" y="155175"/>
                              </a:lnTo>
                              <a:lnTo>
                                <a:pt x="1388376" y="150427"/>
                              </a:lnTo>
                              <a:lnTo>
                                <a:pt x="1392355" y="145878"/>
                              </a:lnTo>
                              <a:lnTo>
                                <a:pt x="1396335" y="141526"/>
                              </a:lnTo>
                              <a:lnTo>
                                <a:pt x="1400911" y="137174"/>
                              </a:lnTo>
                              <a:lnTo>
                                <a:pt x="1405487" y="133020"/>
                              </a:lnTo>
                              <a:lnTo>
                                <a:pt x="1410461" y="129064"/>
                              </a:lnTo>
                              <a:lnTo>
                                <a:pt x="1415435" y="125108"/>
                              </a:lnTo>
                              <a:lnTo>
                                <a:pt x="1420807" y="121547"/>
                              </a:lnTo>
                              <a:lnTo>
                                <a:pt x="1426378" y="117987"/>
                              </a:lnTo>
                              <a:lnTo>
                                <a:pt x="1432347" y="114624"/>
                              </a:lnTo>
                              <a:lnTo>
                                <a:pt x="1438714" y="111657"/>
                              </a:lnTo>
                              <a:lnTo>
                                <a:pt x="1445080" y="108492"/>
                              </a:lnTo>
                              <a:lnTo>
                                <a:pt x="1451845" y="105921"/>
                              </a:lnTo>
                              <a:lnTo>
                                <a:pt x="1458809" y="103349"/>
                              </a:lnTo>
                              <a:lnTo>
                                <a:pt x="1466170" y="101173"/>
                              </a:lnTo>
                              <a:lnTo>
                                <a:pt x="1473731" y="98997"/>
                              </a:lnTo>
                              <a:lnTo>
                                <a:pt x="1481888" y="97217"/>
                              </a:lnTo>
                              <a:lnTo>
                                <a:pt x="1490046" y="95635"/>
                              </a:lnTo>
                              <a:lnTo>
                                <a:pt x="1498801" y="94250"/>
                              </a:lnTo>
                              <a:lnTo>
                                <a:pt x="1507555" y="93459"/>
                              </a:lnTo>
                              <a:lnTo>
                                <a:pt x="1516906" y="92865"/>
                              </a:lnTo>
                              <a:lnTo>
                                <a:pt x="1526457" y="92074"/>
                              </a:lnTo>
                              <a:close/>
                              <a:moveTo>
                                <a:pt x="953294" y="0"/>
                              </a:moveTo>
                              <a:lnTo>
                                <a:pt x="964208" y="198"/>
                              </a:lnTo>
                              <a:lnTo>
                                <a:pt x="974527" y="793"/>
                              </a:lnTo>
                              <a:lnTo>
                                <a:pt x="985044" y="1984"/>
                              </a:lnTo>
                              <a:lnTo>
                                <a:pt x="994966" y="3373"/>
                              </a:lnTo>
                              <a:lnTo>
                                <a:pt x="1004689" y="5159"/>
                              </a:lnTo>
                              <a:lnTo>
                                <a:pt x="1014214" y="7342"/>
                              </a:lnTo>
                              <a:lnTo>
                                <a:pt x="1023342" y="9723"/>
                              </a:lnTo>
                              <a:lnTo>
                                <a:pt x="1032074" y="12501"/>
                              </a:lnTo>
                              <a:lnTo>
                                <a:pt x="1040011" y="15478"/>
                              </a:lnTo>
                              <a:lnTo>
                                <a:pt x="1047750" y="19050"/>
                              </a:lnTo>
                              <a:lnTo>
                                <a:pt x="1054894" y="22621"/>
                              </a:lnTo>
                              <a:lnTo>
                                <a:pt x="1061641" y="26590"/>
                              </a:lnTo>
                              <a:lnTo>
                                <a:pt x="1064617" y="28575"/>
                              </a:lnTo>
                              <a:lnTo>
                                <a:pt x="1067792" y="30757"/>
                              </a:lnTo>
                              <a:lnTo>
                                <a:pt x="1070372" y="32940"/>
                              </a:lnTo>
                              <a:lnTo>
                                <a:pt x="1073150" y="35321"/>
                              </a:lnTo>
                              <a:lnTo>
                                <a:pt x="1075532" y="37504"/>
                              </a:lnTo>
                              <a:lnTo>
                                <a:pt x="1077913" y="39687"/>
                              </a:lnTo>
                              <a:lnTo>
                                <a:pt x="1079897" y="42068"/>
                              </a:lnTo>
                              <a:lnTo>
                                <a:pt x="1081882" y="44648"/>
                              </a:lnTo>
                              <a:lnTo>
                                <a:pt x="1086247" y="44846"/>
                              </a:lnTo>
                              <a:lnTo>
                                <a:pt x="1090414" y="45243"/>
                              </a:lnTo>
                              <a:lnTo>
                                <a:pt x="1094185" y="46037"/>
                              </a:lnTo>
                              <a:lnTo>
                                <a:pt x="1097955" y="47029"/>
                              </a:lnTo>
                              <a:lnTo>
                                <a:pt x="1101725" y="48418"/>
                              </a:lnTo>
                              <a:lnTo>
                                <a:pt x="1105297" y="49609"/>
                              </a:lnTo>
                              <a:lnTo>
                                <a:pt x="1108671" y="51395"/>
                              </a:lnTo>
                              <a:lnTo>
                                <a:pt x="1111647" y="53181"/>
                              </a:lnTo>
                              <a:lnTo>
                                <a:pt x="1114822" y="55364"/>
                              </a:lnTo>
                              <a:lnTo>
                                <a:pt x="1117600" y="57745"/>
                              </a:lnTo>
                              <a:lnTo>
                                <a:pt x="1120577" y="60126"/>
                              </a:lnTo>
                              <a:lnTo>
                                <a:pt x="1123157" y="62706"/>
                              </a:lnTo>
                              <a:lnTo>
                                <a:pt x="1125736" y="65682"/>
                              </a:lnTo>
                              <a:lnTo>
                                <a:pt x="1128117" y="68659"/>
                              </a:lnTo>
                              <a:lnTo>
                                <a:pt x="1130499" y="71834"/>
                              </a:lnTo>
                              <a:lnTo>
                                <a:pt x="1132682" y="75207"/>
                              </a:lnTo>
                              <a:lnTo>
                                <a:pt x="1134666" y="78779"/>
                              </a:lnTo>
                              <a:lnTo>
                                <a:pt x="1136650" y="82351"/>
                              </a:lnTo>
                              <a:lnTo>
                                <a:pt x="1138436" y="86121"/>
                              </a:lnTo>
                              <a:lnTo>
                                <a:pt x="1140222" y="90090"/>
                              </a:lnTo>
                              <a:lnTo>
                                <a:pt x="1142008" y="94059"/>
                              </a:lnTo>
                              <a:lnTo>
                                <a:pt x="1143596" y="98226"/>
                              </a:lnTo>
                              <a:lnTo>
                                <a:pt x="1146374" y="106759"/>
                              </a:lnTo>
                              <a:lnTo>
                                <a:pt x="1148755" y="115490"/>
                              </a:lnTo>
                              <a:lnTo>
                                <a:pt x="1150739" y="124817"/>
                              </a:lnTo>
                              <a:lnTo>
                                <a:pt x="1152525" y="134143"/>
                              </a:lnTo>
                              <a:lnTo>
                                <a:pt x="1154113" y="143867"/>
                              </a:lnTo>
                              <a:lnTo>
                                <a:pt x="1155105" y="153392"/>
                              </a:lnTo>
                              <a:lnTo>
                                <a:pt x="1156097" y="163512"/>
                              </a:lnTo>
                              <a:lnTo>
                                <a:pt x="1156692" y="173235"/>
                              </a:lnTo>
                              <a:lnTo>
                                <a:pt x="1157089" y="182760"/>
                              </a:lnTo>
                              <a:lnTo>
                                <a:pt x="1157288" y="192484"/>
                              </a:lnTo>
                              <a:lnTo>
                                <a:pt x="1157288" y="201810"/>
                              </a:lnTo>
                              <a:lnTo>
                                <a:pt x="1157288" y="210939"/>
                              </a:lnTo>
                              <a:lnTo>
                                <a:pt x="1157089" y="219868"/>
                              </a:lnTo>
                              <a:lnTo>
                                <a:pt x="1156296" y="236339"/>
                              </a:lnTo>
                              <a:lnTo>
                                <a:pt x="1155303" y="251023"/>
                              </a:lnTo>
                              <a:lnTo>
                                <a:pt x="1154311" y="263326"/>
                              </a:lnTo>
                              <a:lnTo>
                                <a:pt x="1153121" y="272851"/>
                              </a:lnTo>
                              <a:lnTo>
                                <a:pt x="1148557" y="270073"/>
                              </a:lnTo>
                              <a:lnTo>
                                <a:pt x="1143397" y="267890"/>
                              </a:lnTo>
                              <a:lnTo>
                                <a:pt x="1137841" y="266303"/>
                              </a:lnTo>
                              <a:lnTo>
                                <a:pt x="1135261" y="265707"/>
                              </a:lnTo>
                              <a:lnTo>
                                <a:pt x="1132285" y="265112"/>
                              </a:lnTo>
                              <a:lnTo>
                                <a:pt x="1128316" y="237728"/>
                              </a:lnTo>
                              <a:lnTo>
                                <a:pt x="1126332" y="224631"/>
                              </a:lnTo>
                              <a:lnTo>
                                <a:pt x="1124347" y="212328"/>
                              </a:lnTo>
                              <a:lnTo>
                                <a:pt x="1121966" y="200223"/>
                              </a:lnTo>
                              <a:lnTo>
                                <a:pt x="1119386" y="188714"/>
                              </a:lnTo>
                              <a:lnTo>
                                <a:pt x="1116608" y="177800"/>
                              </a:lnTo>
                              <a:lnTo>
                                <a:pt x="1115021" y="172640"/>
                              </a:lnTo>
                              <a:lnTo>
                                <a:pt x="1113235" y="167481"/>
                              </a:lnTo>
                              <a:lnTo>
                                <a:pt x="1111250" y="162520"/>
                              </a:lnTo>
                              <a:lnTo>
                                <a:pt x="1109266" y="157757"/>
                              </a:lnTo>
                              <a:lnTo>
                                <a:pt x="1107282" y="152995"/>
                              </a:lnTo>
                              <a:lnTo>
                                <a:pt x="1104900" y="148431"/>
                              </a:lnTo>
                              <a:lnTo>
                                <a:pt x="1102321" y="143867"/>
                              </a:lnTo>
                              <a:lnTo>
                                <a:pt x="1099741" y="139700"/>
                              </a:lnTo>
                              <a:lnTo>
                                <a:pt x="1096963" y="135532"/>
                              </a:lnTo>
                              <a:lnTo>
                                <a:pt x="1093986" y="131564"/>
                              </a:lnTo>
                              <a:lnTo>
                                <a:pt x="1090613" y="127793"/>
                              </a:lnTo>
                              <a:lnTo>
                                <a:pt x="1087239" y="124023"/>
                              </a:lnTo>
                              <a:lnTo>
                                <a:pt x="1083469" y="120650"/>
                              </a:lnTo>
                              <a:lnTo>
                                <a:pt x="1079500" y="117276"/>
                              </a:lnTo>
                              <a:lnTo>
                                <a:pt x="1075532" y="113903"/>
                              </a:lnTo>
                              <a:lnTo>
                                <a:pt x="1071166" y="111125"/>
                              </a:lnTo>
                              <a:lnTo>
                                <a:pt x="1066205" y="108148"/>
                              </a:lnTo>
                              <a:lnTo>
                                <a:pt x="1061244" y="105370"/>
                              </a:lnTo>
                              <a:lnTo>
                                <a:pt x="1055688" y="109339"/>
                              </a:lnTo>
                              <a:lnTo>
                                <a:pt x="1050528" y="112910"/>
                              </a:lnTo>
                              <a:lnTo>
                                <a:pt x="1044972" y="116482"/>
                              </a:lnTo>
                              <a:lnTo>
                                <a:pt x="1039416" y="119856"/>
                              </a:lnTo>
                              <a:lnTo>
                                <a:pt x="1034058" y="123031"/>
                              </a:lnTo>
                              <a:lnTo>
                                <a:pt x="1028502" y="126007"/>
                              </a:lnTo>
                              <a:lnTo>
                                <a:pt x="1017786" y="131564"/>
                              </a:lnTo>
                              <a:lnTo>
                                <a:pt x="1007071" y="136525"/>
                              </a:lnTo>
                              <a:lnTo>
                                <a:pt x="996355" y="140890"/>
                              </a:lnTo>
                              <a:lnTo>
                                <a:pt x="985639" y="144859"/>
                              </a:lnTo>
                              <a:lnTo>
                                <a:pt x="975321" y="148232"/>
                              </a:lnTo>
                              <a:lnTo>
                                <a:pt x="965002" y="150812"/>
                              </a:lnTo>
                              <a:lnTo>
                                <a:pt x="954882" y="153193"/>
                              </a:lnTo>
                              <a:lnTo>
                                <a:pt x="944960" y="155178"/>
                              </a:lnTo>
                              <a:lnTo>
                                <a:pt x="934839" y="156765"/>
                              </a:lnTo>
                              <a:lnTo>
                                <a:pt x="925314" y="157956"/>
                              </a:lnTo>
                              <a:lnTo>
                                <a:pt x="915988" y="158551"/>
                              </a:lnTo>
                              <a:lnTo>
                                <a:pt x="906661" y="159146"/>
                              </a:lnTo>
                              <a:lnTo>
                                <a:pt x="897930" y="159146"/>
                              </a:lnTo>
                              <a:lnTo>
                                <a:pt x="889199" y="159146"/>
                              </a:lnTo>
                              <a:lnTo>
                                <a:pt x="881063" y="158749"/>
                              </a:lnTo>
                              <a:lnTo>
                                <a:pt x="872728" y="158353"/>
                              </a:lnTo>
                              <a:lnTo>
                                <a:pt x="864989" y="157559"/>
                              </a:lnTo>
                              <a:lnTo>
                                <a:pt x="857647" y="156567"/>
                              </a:lnTo>
                              <a:lnTo>
                                <a:pt x="850702" y="155376"/>
                              </a:lnTo>
                              <a:lnTo>
                                <a:pt x="843955" y="154384"/>
                              </a:lnTo>
                              <a:lnTo>
                                <a:pt x="837803" y="152995"/>
                              </a:lnTo>
                              <a:lnTo>
                                <a:pt x="826492" y="150415"/>
                              </a:lnTo>
                              <a:lnTo>
                                <a:pt x="816769" y="147637"/>
                              </a:lnTo>
                              <a:lnTo>
                                <a:pt x="809228" y="145454"/>
                              </a:lnTo>
                              <a:lnTo>
                                <a:pt x="803474" y="143470"/>
                              </a:lnTo>
                              <a:lnTo>
                                <a:pt x="800497" y="149225"/>
                              </a:lnTo>
                              <a:lnTo>
                                <a:pt x="797917" y="155376"/>
                              </a:lnTo>
                              <a:lnTo>
                                <a:pt x="795536" y="161726"/>
                              </a:lnTo>
                              <a:lnTo>
                                <a:pt x="793353" y="168275"/>
                              </a:lnTo>
                              <a:lnTo>
                                <a:pt x="791369" y="175220"/>
                              </a:lnTo>
                              <a:lnTo>
                                <a:pt x="789782" y="182364"/>
                              </a:lnTo>
                              <a:lnTo>
                                <a:pt x="787996" y="189706"/>
                              </a:lnTo>
                              <a:lnTo>
                                <a:pt x="786607" y="197246"/>
                              </a:lnTo>
                              <a:lnTo>
                                <a:pt x="783828" y="212923"/>
                              </a:lnTo>
                              <a:lnTo>
                                <a:pt x="781050" y="229592"/>
                              </a:lnTo>
                              <a:lnTo>
                                <a:pt x="777875" y="246856"/>
                              </a:lnTo>
                              <a:lnTo>
                                <a:pt x="774303" y="265112"/>
                              </a:lnTo>
                              <a:lnTo>
                                <a:pt x="771525" y="265707"/>
                              </a:lnTo>
                              <a:lnTo>
                                <a:pt x="768549" y="266303"/>
                              </a:lnTo>
                              <a:lnTo>
                                <a:pt x="765572" y="267096"/>
                              </a:lnTo>
                              <a:lnTo>
                                <a:pt x="762992" y="268089"/>
                              </a:lnTo>
                              <a:lnTo>
                                <a:pt x="757635" y="270271"/>
                              </a:lnTo>
                              <a:lnTo>
                                <a:pt x="752872" y="273050"/>
                              </a:lnTo>
                              <a:lnTo>
                                <a:pt x="751285" y="262334"/>
                              </a:lnTo>
                              <a:lnTo>
                                <a:pt x="750292" y="255786"/>
                              </a:lnTo>
                              <a:lnTo>
                                <a:pt x="749499" y="248245"/>
                              </a:lnTo>
                              <a:lnTo>
                                <a:pt x="748903" y="239712"/>
                              </a:lnTo>
                              <a:lnTo>
                                <a:pt x="748110" y="230981"/>
                              </a:lnTo>
                              <a:lnTo>
                                <a:pt x="747911" y="221059"/>
                              </a:lnTo>
                              <a:lnTo>
                                <a:pt x="747713" y="211137"/>
                              </a:lnTo>
                              <a:lnTo>
                                <a:pt x="747911" y="200421"/>
                              </a:lnTo>
                              <a:lnTo>
                                <a:pt x="748308" y="189507"/>
                              </a:lnTo>
                              <a:lnTo>
                                <a:pt x="749499" y="177998"/>
                              </a:lnTo>
                              <a:lnTo>
                                <a:pt x="750888" y="166489"/>
                              </a:lnTo>
                              <a:lnTo>
                                <a:pt x="752674" y="154781"/>
                              </a:lnTo>
                              <a:lnTo>
                                <a:pt x="753864" y="149026"/>
                              </a:lnTo>
                              <a:lnTo>
                                <a:pt x="755055" y="143073"/>
                              </a:lnTo>
                              <a:lnTo>
                                <a:pt x="756642" y="137120"/>
                              </a:lnTo>
                              <a:lnTo>
                                <a:pt x="758032" y="131167"/>
                              </a:lnTo>
                              <a:lnTo>
                                <a:pt x="759817" y="125214"/>
                              </a:lnTo>
                              <a:lnTo>
                                <a:pt x="761802" y="119260"/>
                              </a:lnTo>
                              <a:lnTo>
                                <a:pt x="764183" y="113506"/>
                              </a:lnTo>
                              <a:lnTo>
                                <a:pt x="766366" y="107751"/>
                              </a:lnTo>
                              <a:lnTo>
                                <a:pt x="768747" y="101996"/>
                              </a:lnTo>
                              <a:lnTo>
                                <a:pt x="771525" y="96242"/>
                              </a:lnTo>
                              <a:lnTo>
                                <a:pt x="774303" y="90685"/>
                              </a:lnTo>
                              <a:lnTo>
                                <a:pt x="777478" y="85129"/>
                              </a:lnTo>
                              <a:lnTo>
                                <a:pt x="780653" y="79573"/>
                              </a:lnTo>
                              <a:lnTo>
                                <a:pt x="784225" y="74215"/>
                              </a:lnTo>
                              <a:lnTo>
                                <a:pt x="788194" y="69254"/>
                              </a:lnTo>
                              <a:lnTo>
                                <a:pt x="792361" y="64095"/>
                              </a:lnTo>
                              <a:lnTo>
                                <a:pt x="796528" y="58935"/>
                              </a:lnTo>
                              <a:lnTo>
                                <a:pt x="800894" y="54173"/>
                              </a:lnTo>
                              <a:lnTo>
                                <a:pt x="805855" y="49410"/>
                              </a:lnTo>
                              <a:lnTo>
                                <a:pt x="810617" y="44846"/>
                              </a:lnTo>
                              <a:lnTo>
                                <a:pt x="815975" y="40481"/>
                              </a:lnTo>
                              <a:lnTo>
                                <a:pt x="821532" y="36314"/>
                              </a:lnTo>
                              <a:lnTo>
                                <a:pt x="827485" y="32146"/>
                              </a:lnTo>
                              <a:lnTo>
                                <a:pt x="833636" y="28376"/>
                              </a:lnTo>
                              <a:lnTo>
                                <a:pt x="839986" y="24804"/>
                              </a:lnTo>
                              <a:lnTo>
                                <a:pt x="846932" y="21232"/>
                              </a:lnTo>
                              <a:lnTo>
                                <a:pt x="853678" y="18256"/>
                              </a:lnTo>
                              <a:lnTo>
                                <a:pt x="861021" y="15081"/>
                              </a:lnTo>
                              <a:lnTo>
                                <a:pt x="868760" y="12501"/>
                              </a:lnTo>
                              <a:lnTo>
                                <a:pt x="876697" y="9921"/>
                              </a:lnTo>
                              <a:lnTo>
                                <a:pt x="885230" y="7739"/>
                              </a:lnTo>
                              <a:lnTo>
                                <a:pt x="893961" y="5754"/>
                              </a:lnTo>
                              <a:lnTo>
                                <a:pt x="902692" y="3968"/>
                              </a:lnTo>
                              <a:lnTo>
                                <a:pt x="912217" y="2579"/>
                              </a:lnTo>
                              <a:lnTo>
                                <a:pt x="921742" y="1587"/>
                              </a:lnTo>
                              <a:lnTo>
                                <a:pt x="932061" y="595"/>
                              </a:lnTo>
                              <a:lnTo>
                                <a:pt x="942380" y="198"/>
                              </a:lnTo>
                              <a:lnTo>
                                <a:pt x="953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FD6E8" id="KSO_Shape" o:spid="_x0000_s1026" style="position:absolute;left:0;text-align:left;margin-left:81.75pt;margin-top:57.55pt;width:7.45pt;height:8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3413,2176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" path="m1515515,644525r39392,l1574800,682651r-13984,14496l1573618,785117r-38407,143571l1496804,785117r12605,-87970l1495425,682651r20090,-38126xm348904,644524r40180,l409576,682651r-14264,14496l408169,785116,369195,928687,329818,785116r13059,-87969l328613,682651r20291,-38127xm534294,635000r16549,7777l568181,651352r17534,8575l603250,668702r-5320,4586l594187,677077r-2561,2992l589853,682063r-1774,2991l586109,688046r-1970,3390l582366,695025r-1970,3989l578623,703002r-3547,9173l571727,721947r-3152,10769l565423,743883r-2956,11766l520700,724340r52209,-21737l534294,635000xm203588,634999r-38930,67280l217293,723911r-63361,46838l369041,988862,552966,802503r-1987,11908l548993,826518r-3575,24014l542637,873752r-2780,22228l538069,916422r-1589,18060l535685,949963r-198,12305l535487,1379440r102688,l605005,2085974r-224444,l369041,1405240r-11719,680734l132878,2085974,97722,1341732r-97722,l,972985,198,961871,993,948574,2185,933490,3774,916819,5561,898957,7945,880302r2780,-19053l13506,841998r3377,-18854l20657,804488r3773,-17465l26615,778489r1986,-7938l30786,763009r2185,-7343l35355,749117r2383,-6351l40122,737010r2582,-4763l45087,727682r2582,-3771l49457,721728r1986,-2183l54025,717362r2781,-2381l63162,709821r7547,-5359l79250,698905r9534,-5557l98914,687394r10726,-5954l120961,675486r11719,-6152l156713,657426r24033,-11511l203588,634999xm1370478,634999r-39264,67604l1384301,724340r-42470,31309l1338826,743883r-3005,-11167l1332416,721947r-3406,-9772l1325404,703002r-1803,-3989l1321598,695025r-1803,-3590l1317792,688045r-2004,-2991l1313785,682063r-2404,-2992l1308176,675880r-3806,-3390l1300163,668901r17829,-8974l1336022,651352r17628,-8575l1370478,634999xm1699960,634999r22849,10916l1746850,657426r24041,11908l1782613,675486r11126,5954l1804667,687394r10133,5954l1824138,698905r8742,5557l1840430,709820r6358,5160l1849768,717362r2385,2183l1854139,721728r1789,2183l1858510,727682r2583,4565l1863478,737010r2384,5755l1868047,749116r2583,6550l1872816,763009r2185,7542l1876988,778489r2186,8534l1882949,804488r3775,18656l1890101,841998r2981,19251l1895665,880301r2384,18656l1899837,916819r1589,16671l1902618,948573r597,13297l1903413,972984r,368748l1805660,1341732r-34968,744242l1546178,2085974r-11523,-680734l1522932,2085974r-224514,l1265238,1379440r102720,l1367958,962267r-398,-12305l1366766,934482r-1391,-18060l1363388,895980r-2384,-22228l1358023,850532r-3576,-24015l1350473,802503r184182,186359l1749830,770749r-63579,-46838l1738902,702279r-38942,-67280xm467842,606424r13592,5749l496825,618714r19588,8722l556990,697211r-59566,24381l560388,767778r-1599,7136l557390,782050,368300,973137,467842,606424xm269281,606424r99019,366713l171450,772535r68917,-50943l181154,697211r40399,-69775l240763,618714r15249,-6541l269281,606424xm1633836,606424r13480,5749l1662580,618714r19427,8722l1722250,697210r-59075,24382l1731963,772535,1535113,973137r98723,-366713xm1436401,606424r98712,366713l1347778,782050r-3165,-14272l1407321,721592r-59148,-24382l1388529,627436r19188,-8722l1422949,612172r13452,-5748xm930127,604836r43358,l995363,646482r-15315,15666l994169,757932,951806,914399,909442,757932r13922,-95784l908050,646482r22077,-41646xm771237,593725r-42288,73214l786128,690748r-69091,51191l951706,979637,1186375,741939r-69289,-51191l1174265,666939r-42288,-73214l1156992,605233r26207,12698l1196302,624280r13103,6746l1222112,637772r12110,6548l1245936,650867r11118,6350l1267576,663368r9331,5952l1285047,675074r3773,2976l1292195,680629r2779,2778l1297952,685788r2184,2381l1302121,690748r2581,3969l1307482,699479r2581,5555l1312842,711383r2581,6548l1317806,725272r2581,7937l1322769,741542r2184,8730l1327534,759399r1985,9524l1331703,778645r3971,20040l1339248,819518r3375,20834l1345402,861185r2383,20437l1350167,900868r1390,18253l1352947,935590r595,14682l1354138,962177r,402777l1247524,1364954r-38516,811508l964214,2176462,951706,1434200r-12706,742262l694007,2176462,655690,1364954r-106415,l549275,962177r198,-11905l550267,935590r1192,-16469l553245,900868r1986,-19246l557812,861185r2978,-20833l563966,819518r3574,-20833l571511,778645r2382,-9722l575879,759399r2183,-9127l580445,741542r2382,-8333l585408,725272r2383,-7341l590372,711383r2581,-6349l595534,699479r2978,-4762l601093,690748r1985,-2579l605262,685788r2779,-2381l611019,680629r3375,-2579l618167,675074r8338,-5754l635638,663368r10324,-6151l657080,650867r11713,-6547l681301,637772r12508,-6746l706912,624280r13103,-6349l746222,605233r25015,-11508xm1059854,561975r14828,6538l1091289,575646r20957,9313l1156334,661046r-64649,26551l1166813,743473,952500,962025,1059854,561975xm844251,561974l952500,962025,736600,743473r75615,-55876l747146,661046r44374,-76087l812612,575646r16715,-7133l844251,561974xm468406,196849r4578,2386l476965,201621r3781,2783l484329,207188r3184,2982l490698,213152r2985,3380l496271,219912r2388,3578l500848,227069r1991,3778l505028,234823r1592,3976l508213,242775r1592,4374l511397,251324r2389,9345l515975,270212r1990,10139l519757,290888r4179,22268l525927,324886r2388,12326l532296,338007r3781,1193l539859,340592r3383,1193l546825,343574r2985,1988l552995,347948r2985,2386l558369,352720r2388,2982l562947,358485r1791,3181l566330,365046r1393,3181l568719,371806r796,3578l569913,379162r,3976l569714,387114r-796,4176l567922,395465r-1592,4175l564539,403815r-2389,4573l559364,412563r-2985,4374l552597,421509r-4180,4374l543640,430456r-5174,4573l532893,439403r-6369,4373l524931,452325r-1990,8152l520752,468628r-2190,8152l515776,484732r-2787,7754l509805,500240r-3384,7555l502839,515350r-3782,7356l495077,529863r-3981,6958l486717,543581r-4379,6561l477363,556504r-4976,5964l467411,568234r-5374,5567l456663,579169r-5772,4970l445119,588712r-5971,4573l432779,597261r-6170,3578l420240,604021r-6767,2982l406507,609389r-6767,2187l392774,613365r-7364,1392l378045,615353r-7165,596l363317,615353r-7364,-596l348788,613365r-7165,-1789l334656,609389r-6767,-2386l321321,604021r-6568,-3182l308583,597261r-6369,-3976l296243,588712r-5772,-4573l284898,579169r-5573,-5368l273951,568234r-4975,-5766l264000,556504r-4578,-6362l254645,543581r-4378,-6760l246286,529863r-4180,-7157l238325,515350r-3384,-7555l231558,500240r-2986,-7754l225786,484732r-2787,-7952l220611,468628r-2190,-8151l216630,452325r-1791,-8549l208669,439403r-5772,-4374l197722,430456r-4777,-4573l188766,421509r-3583,-4572l181998,412563r-2786,-4175l177023,403815r-1991,-4175l173440,395465r-796,-4175l171848,387114r-398,-3976l171450,379162r398,-3778l172644,371806r995,-3579l175032,365046r1593,-3380l178615,358485r1990,-2783l182994,352720r2786,-2386l188368,347948r3184,-2386l194737,343574r3383,-1789l201703,340592r3582,-1392l209266,338007r3782,-795l216232,321108r2587,-15308l221208,291485r2786,-14116l225388,270808r1194,-6362l228174,258283r1791,-6163l231757,246354r1990,-5567l236135,235419r2588,-5169l243699,232039r6966,1989l259024,236612r10350,2187l274947,239793r5971,1193l287287,241781r6568,994l300622,243372r7364,398l315350,244167r7762,199l331273,244167r8160,-596l347793,242974r8558,-1193l365307,240589r8758,-1591l383021,236811r9355,-2585l401531,231443r9554,-3380l420439,224087r9554,-4175l439546,214941r9554,-5566l458853,203410r9553,-6561xm1634036,196849r4560,2386l1642560,201621r3767,2783l1649895,207187r3172,2983l1656239,213152r2974,3380l1661790,219912r2379,3578l1666349,227069r1983,3777l1670512,234823r1586,3976l1673882,242775r1388,4374l1676856,251324r2379,9345l1681415,270212r1983,10139l1685578,290888r3767,22267l1691327,324885r2379,12327l1697671,338007r3767,1193l1705204,340592r3568,1193l1712142,343574r2974,1988l1718288,347948r2973,2386l1723640,352719r2379,2983l1728200,358485r1784,3181l1731570,365046r1388,3181l1733949,371806r793,3578l1735138,379162r,3976l1734940,387114r-793,4175l1733156,395464r-1586,4175l1729786,403815r-2379,4572l1724632,412562r-2974,4374l1717891,421509r-4163,4374l1708971,430456r-5155,4572l1698266,439402r-6146,4374l1690336,452325r-1982,8152l1686173,468628r-2180,8151l1681217,484732r-2775,7754l1675270,500239r-3370,7555l1668332,515349r-3767,7356l1660799,529863r-4164,6958l1652274,543581r-4361,6561l1642957,556504r-4956,5964l1633045,568234r-5352,5567l1622340,579169r-5749,4970l1610842,588712r-5947,4572l1598551,597261r-6145,3578l1586062,604020r-6740,2983l1572780,609388r-6938,2187l1558705,613365r-7335,1391l1544036,615353r-7137,596l1529366,615353r-7335,-597l1514894,613365r-7136,-1790l1500819,609388r-6740,-2385l1487537,604020r-6344,-3181l1474850,597261r-6344,-3977l1462559,588712r-5749,-4573l1451259,579169r-5551,-5368l1440356,568234r-4956,-5766l1430444,556504r-4559,-6362l1421127,543581r-4163,-6760l1412801,529863r-4163,-7158l1404871,515349r-3172,-7555l1398329,500239r-3172,-7753l1392382,484732r-2775,-7953l1387228,468628r-2181,-8151l1383263,452325r-1784,-8549l1375333,439402r-5748,-4374l1364430,430456r-4757,-4573l1355510,421509r-3569,-4573l1348769,412562r-2775,-4175l1343813,403815r-1982,-4176l1340443,395464r-991,-4175l1338659,387114r-396,-3976l1338263,379162r396,-3778l1339452,371806r991,-3579l1341831,365046r1586,-3380l1345399,358485r1983,-2783l1349761,352719r2775,-2385l1355311,347948r2974,-2386l1361457,343574r3370,-1789l1368395,340592r3568,-1392l1375928,338007r3767,-795l1382867,321108r2577,-15309l1388219,291485r2379,-14116l1391986,270808r1189,-6362l1394761,258283r1784,-6164l1398329,246354r2181,-5567l1402691,235419r2577,-5169l1410224,232039r6938,1988l1425885,236612r9911,2187l1441545,239793r5749,1193l1453638,241781r6740,994l1467317,243372r6938,397l1481788,244167r7731,199l1497449,244167r8128,-596l1513903,242974r8525,-1193l1531348,240588r8723,-1590l1549190,236811r9119,-2585l1567626,231443r9317,-3380l1586261,224087r9515,-4175l1605292,214941r9713,-5567l1624521,203410r9515,-6561xm1059458,115887r4961,2583l1068785,121251r4167,2981l1076920,127014r3572,3377l1083667,133769r3175,3577l1089819,141121r2580,3775l1094780,148870r2580,3974l1099344,157017r1984,4570l1103114,166157r1786,4570l1106091,175495r2976,9935l1111449,195961r2182,11127l1115616,218612r4365,24440l1122164,255570r2580,13511l1128911,269876r4366,1192l1137246,272459r3968,1590l1144786,276036r3572,2384l1151533,280606r3175,2583l1157685,286169r2381,2782l1162447,292329r1985,3378l1166217,299283r1390,3378l1168996,306834r595,3974l1169988,314781r,4173l1169789,323325r-793,4570l1167805,332267r-1588,4768l1164233,341605r-2580,4769l1158677,351143r-3572,4967l1151136,360879r-4365,4967l1141611,370814r-5755,4769l1129705,380550r-6747,4769l1120974,394459r-1985,8941l1116608,412341r-2778,8743l1111052,429827r-3175,8544l1104503,446915r-3373,8146l1097360,463406r-4366,7948l1088827,479103r-4564,7551l1079500,494006r-4762,7351l1069380,508113r-5358,6557l1058466,521028r-5755,5961l1046758,532751r-6350,5365l1034256,543282r-6548,4968l1020961,552422r-6945,3974l1007070,559973r-7143,3377l992386,565933r-7342,2385l977305,570106r-7739,1391l961430,572689r-8136,398l945158,572689r-7938,-1192l929283,570106r-7739,-1788l914003,565933r-7342,-2583l899716,559973r-7144,-3577l885626,552422r-6548,-4172l872331,543282r-6151,-5166l860028,532751r-6152,-5762l848122,521028r-5556,-6358l837009,508113r-4961,-6756l827087,494006r-4762,-7352l817761,479103r-4167,-7749l809426,463406r-3770,-8345l802084,446915r-3373,-8544l795337,429827r-2778,-8743l789980,412341r-2382,-8941l785415,394459r-1786,-9140l776883,380550r-6152,-4967l764976,370814r-5159,-4968l755451,360879r-3968,-4769l747911,351143r-2778,-4769l742354,341605r-1984,-4570l738783,332267r-993,-4372l736798,323325r-198,-4371l736600,314781r397,-3973l737790,306834r993,-4173l740370,299283r1786,-3576l744140,292329r2382,-3378l749101,286169r2778,-2980l755054,280606r3374,-2186l761801,276036r3572,-1987l769342,272459r4167,-1391l777478,269876r4366,-795l785217,251596r2778,-16889l790773,219010r2778,-15101l794940,196557r1588,-7153l798314,182847r1786,-6756l802084,169932r2381,-6160l806847,158010r2778,-5563l815181,154235r7541,2384l832048,159004r11113,2781l849114,162779r6548,1192l862608,164964r7143,994l877292,166554r7938,397l893167,167548r8533,l910233,167548r8929,-795l928489,166157r9327,-1193l947341,163574r9525,-1789l966788,159401r10120,-2583l986830,153440r10318,-3576l1007467,145691r10319,-4769l1028303,135557r10319,-5762l1043781,126417r5358,-3377l1054497,119463r4961,-3576xm360477,92074r10104,l380289,92272r9708,594l399507,93855r9114,1186l417734,96822r8322,1780l434575,100976r7727,2373l449830,106316r6935,3165l463501,112646r5943,3561l474992,120163r5151,3956l482322,126097r1982,2374l486285,130647r1783,2176l492030,133021r3765,395l499361,134207r3566,792l506295,136185r2972,1187l512437,138955r2972,1780l518183,142515r2575,2176l523532,147065r2377,2374l528089,152010r2377,2769l532646,157747r1981,2967l536410,164076r1981,3165l539976,170604r1387,3758l544533,181681r2377,7715l549288,197704r1981,8308l552656,214715r1387,8704l555232,232320r594,8902l556420,250321r595,8703l557213,267926r,8308l557015,292849r-793,15034l555430,321334r-1189,11077l553448,341115r-4556,-2176l544335,336961r-5151,-1583l534231,334191r-3567,-24923l528683,297399r-1783,-11275l524523,275047r-2180,-10484l519768,254672r-1585,-4945l516598,245178r-1585,-4748l513031,236079r-1981,-4352l509069,227771r-2179,-4352l504512,219660r-2774,-3758l499163,212144r-3170,-3561l493021,205418r-3368,-3165l486087,199088r-3963,-2769l478162,193352r-4161,-2572l469246,188407r-9906,6725l449236,201660r-9906,5539l429424,212144r-9708,4747l410008,220847r-9907,3561l390592,227177r-9510,2770l371770,232122r-9114,1781l353741,235287r-8916,989l336306,236870r-8321,593l319862,237661r-8123,-198l304210,237265r-7529,-791l289945,235881r-6934,-989l276671,234100r-6340,-1186l264586,231925r-10303,-2572l245566,226979r-7133,-2176l233282,223023r-2774,5341l228329,233903r-2179,5934l224169,245771r-1784,6132l220800,258629r-1585,6725l217829,272080r-2576,14440l212677,301751r-2773,15627l206536,334191r-4953,1187l196431,336961r-4953,1978l187120,341312r-1585,-9494l184742,325686r-792,-6924l183355,311048r-396,-8110l182563,294234r,-9297l182563,275245r594,-10286l183751,254870r1387,-10681l186921,233507r2180,-10879l190488,217287r1585,-5341l193459,206407r1784,-5341l197224,195923r2179,-5340l201781,185242r2377,-5143l206932,174758r2774,-4945l212677,164868r3170,-4946l219414,155175r3566,-4747l226942,145878r3963,-4352l235462,137175r4556,-4154l244971,129064r4953,-3956l255274,121548r5547,-3561l266765,114624r6340,-2967l279445,108492r6736,-2571l293115,103349r7331,-2176l307974,98998r8123,-1781l324220,95635r8718,-1385l341655,93459r9312,-593l360477,92074xm1526457,92074r10147,l1546353,92272r9749,593l1565652,93854r9351,1187l1583957,96821r8555,1781l1600868,100975r7959,2374l1616189,106316r6963,3165l1629917,112646r5969,3561l1641457,120163r5173,3956l1648818,126097r2189,2374l1652798,130647r1790,2176l1658568,133020r3780,396l1665929,134207r3582,791l1672893,136185r2984,1187l1679061,138955r2984,1780l1684831,142515r2586,2176l1690203,147065r2387,2373l1694779,152010r2387,2769l1699355,157746r1990,2967l1703334,164076r1791,3165l1706717,170604r1790,3758l1711293,181681r2387,7715l1716068,197704r1989,8307l1719450,214715r1393,8704l1722037,232320r596,8901l1723230,250320r597,8704l1724026,267925r,8308l1723827,292849r-796,15034l1722236,321334r-1194,11077l1720246,341114r-4576,-2176l1711094,336960r-4974,-1582l1700947,334191r-3582,-24924l1695575,297399r-1990,-11275l1691595,275046r-2586,-10483l1686422,254672r-1591,-4945l1683239,245177r-1592,-4747l1679658,236078r-1791,-4351l1675678,227770r-2188,-4351l1671102,219660r-2785,-3758l1665730,212144r-3183,-3561l1659562,205418r-3382,-3165l1652599,199088r-3781,-2769l1644640,193352r-4178,-2572l1635687,188407r-9948,6725l1615592,201660r-9948,5538l1595695,212144r-9749,4747l1575998,220847r-9749,3561l1556699,227177r-9550,2769l1537797,232122r-9152,1780l1519692,235287r-8755,989l1502183,236870r-8357,593l1485669,237661r-8158,-198l1469951,237265r-7362,-791l1455625,235881r-6963,-990l1442295,234100r-6367,-1187l1430158,231924r-10147,-2571l1411058,226979r-7163,-2176l1398722,223023r-2586,5341l1393748,233902r-2189,5935l1389570,245771r-1791,6132l1386188,258628r-1592,6726l1383203,272079r-2586,14440l1378229,301751r-2984,15626l1371862,334191r-5173,1187l1361715,336960r-4974,1978l1352364,341312r-1592,-9495l1349976,325685r-796,-6923l1348584,311048r-398,-8111l1347788,294234r,-9297l1347788,275244r597,-10286l1348982,254870r1392,-10682l1352165,233507r2189,-10880l1355746,217287r1592,-5341l1358731,206407r1790,-5341l1362511,195923r2189,-5341l1367087,185242r2388,-5143l1372260,174758r2786,-4945l1378030,164867r3183,-4945l1384795,155175r3581,-4748l1392355,145878r3980,-4352l1400911,137174r4576,-4154l1410461,129064r4974,-3956l1420807,121547r5571,-3560l1432347,114624r6367,-2967l1445080,108492r6765,-2571l1458809,103349r7361,-2176l1473731,98997r8157,-1780l1490046,95635r8755,-1385l1507555,93459r9351,-594l1526457,92074xm953294,r10914,198l974527,793r10517,1191l994966,3373r9723,1786l1014214,7342r9128,2381l1032074,12501r7937,2977l1047750,19050r7144,3571l1061641,26590r2976,1985l1067792,30757r2580,2183l1073150,35321r2382,2183l1077913,39687r1984,2381l1081882,44648r4365,198l1090414,45243r3771,794l1097955,47029r3770,1389l1105297,49609r3374,1786l1111647,53181r3175,2183l1117600,57745r2977,2381l1123157,62706r2579,2976l1128117,68659r2382,3175l1132682,75207r1984,3572l1136650,82351r1786,3770l1140222,90090r1786,3969l1143596,98226r2778,8533l1148755,115490r1984,9327l1152525,134143r1588,9724l1155105,153392r992,10120l1156692,173235r397,9525l1157288,192484r,9326l1157288,210939r-199,8929l1156296,236339r-993,14684l1154311,263326r-1190,9525l1148557,270073r-5160,-2183l1137841,266303r-2580,-596l1132285,265112r-3969,-27384l1126332,224631r-1985,-12303l1121966,200223r-2580,-11509l1116608,177800r-1587,-5160l1113235,167481r-1985,-4961l1109266,157757r-1984,-4762l1104900,148431r-2579,-4564l1099741,139700r-2778,-4168l1093986,131564r-3373,-3771l1087239,124023r-3770,-3373l1079500,117276r-3968,-3373l1071166,111125r-4961,-2977l1061244,105370r-5556,3969l1050528,112910r-5556,3572l1039416,119856r-5358,3175l1028502,126007r-10716,5557l1007071,136525r-10716,4365l985639,144859r-10318,3373l965002,150812r-10120,2381l944960,155178r-10121,1587l925314,157956r-9326,595l906661,159146r-8731,l889199,159146r-8136,-397l872728,158353r-7739,-794l857647,156567r-6945,-1191l843955,154384r-6152,-1389l826492,150415r-9723,-2778l809228,145454r-5754,-1984l800497,149225r-2580,6151l795536,161726r-2183,6549l791369,175220r-1587,7144l787996,189706r-1389,7540l783828,212923r-2778,16669l777875,246856r-3572,18256l771525,265707r-2976,596l765572,267096r-2580,993l757635,270271r-4763,2779l751285,262334r-993,-6548l749499,248245r-596,-8533l748110,230981r-199,-9922l747713,211137r198,-10716l748308,189507r1191,-11509l750888,166489r1786,-11708l753864,149026r1191,-5953l756642,137120r1390,-5953l759817,125214r1985,-5954l764183,113506r2183,-5755l768747,101996r2778,-5754l774303,90685r3175,-5556l780653,79573r3572,-5358l788194,69254r4167,-5159l796528,58935r4366,-4762l805855,49410r4762,-4564l815975,40481r5557,-4167l827485,32146r6151,-3770l839986,24804r6946,-3572l853678,18256r7343,-3175l868760,12501r7937,-2580l885230,7739r8731,-1985l902692,3968r9525,-1389l921742,1587,932061,595,942380,198,953294,xe" stroked="f">
                <v:path arrowok="t" o:connecttype="custom" o:connectlocs="24733,28277;9459,31427;9,41757;2352,31143;57530,30173;80115,30815;82771,40525;76172,33460;11722,26326;42662,28746;54721,28531;58299,35577;24170,38273;26909,29307;32065,32276;22262,10911;24791,16296;22192,21717;16777,26688;10721,23003;7515,16987;9629,12654;14776,10574;72339,9547;74928,15209;73927,19076;69862,25756;63174,25143;59188,18489;59265,14915;63002,10462;46119,5031;48961,11682;50680,14830;46784,21765;39787,24569;34501,18280;32229,12993;35019,7110;42958,6661;20435,5045;23350,7123;23471,14560;20815,8394;12320,10197;8146,14817;9129,7372;14873,4057;72199,5775;74788,8943;73411,11056;69038,9416;60888,9682;58670,12370;60983,5955;43312,146;48261,2231;50352,7521;48374,7055;43839,5927;34976,6228;32566,10027;34492,2783" o:connectangles="0,0,0,0,0,0,0,0,0,0,0,0,0,0,0,0,0,0,0,0,0,0,0,0,0,0,0,0,0,0,0,0,0,0,0,0,0,0,0,0,0,0,0,0,0,0,0,0,0,0,0,0,0,0,0,0,0,0,0,0,0,0,0"/>
              </v:shape>
            </w:pict>
          </mc:Fallback>
        </mc:AlternateContent>
      </w:r>
      <w:r w:rsidR="00E508A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0B6344" wp14:editId="2C2DC390">
                <wp:simplePos x="0" y="0"/>
                <wp:positionH relativeFrom="column">
                  <wp:posOffset>-732790</wp:posOffset>
                </wp:positionH>
                <wp:positionV relativeFrom="paragraph">
                  <wp:posOffset>724535</wp:posOffset>
                </wp:positionV>
                <wp:extent cx="94615" cy="114935"/>
                <wp:effectExtent l="0" t="0" r="635" b="18415"/>
                <wp:wrapNone/>
                <wp:docPr id="3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10210" y="1638935"/>
                          <a:ext cx="94615" cy="114935"/>
                        </a:xfrm>
                        <a:custGeom>
                          <a:avLst/>
                          <a:gdLst>
                            <a:gd name="T0" fmla="*/ 0 w 2244"/>
                            <a:gd name="T1" fmla="*/ 1192026366 h 2719"/>
                            <a:gd name="T2" fmla="*/ 124849370 w 2244"/>
                            <a:gd name="T3" fmla="*/ 900047615 h 2719"/>
                            <a:gd name="T4" fmla="*/ 247945988 w 2244"/>
                            <a:gd name="T5" fmla="*/ 802721585 h 2719"/>
                            <a:gd name="T6" fmla="*/ 752599742 w 2244"/>
                            <a:gd name="T7" fmla="*/ 802721585 h 2719"/>
                            <a:gd name="T8" fmla="*/ 878762849 w 2244"/>
                            <a:gd name="T9" fmla="*/ 900047615 h 2719"/>
                            <a:gd name="T10" fmla="*/ 983022837 w 2244"/>
                            <a:gd name="T11" fmla="*/ 1192026366 h 2719"/>
                            <a:gd name="T12" fmla="*/ 0 w 2244"/>
                            <a:gd name="T13" fmla="*/ 1192026366 h 2719"/>
                            <a:gd name="T14" fmla="*/ 489758997 w 2244"/>
                            <a:gd name="T15" fmla="*/ 778171257 h 2719"/>
                            <a:gd name="T16" fmla="*/ 100755144 w 2244"/>
                            <a:gd name="T17" fmla="*/ 389304781 h 2719"/>
                            <a:gd name="T18" fmla="*/ 489758997 w 2244"/>
                            <a:gd name="T19" fmla="*/ 0 h 2719"/>
                            <a:gd name="T20" fmla="*/ 878762849 w 2244"/>
                            <a:gd name="T21" fmla="*/ 389304781 h 2719"/>
                            <a:gd name="T22" fmla="*/ 489758997 w 2244"/>
                            <a:gd name="T23" fmla="*/ 778171257 h 2719"/>
                            <a:gd name="T24" fmla="*/ 425801067 w 2244"/>
                            <a:gd name="T25" fmla="*/ 105655795 h 2719"/>
                            <a:gd name="T26" fmla="*/ 191435436 w 2244"/>
                            <a:gd name="T27" fmla="*/ 389304781 h 2719"/>
                            <a:gd name="T28" fmla="*/ 489758997 w 2244"/>
                            <a:gd name="T29" fmla="*/ 687859418 h 2719"/>
                            <a:gd name="T30" fmla="*/ 788083219 w 2244"/>
                            <a:gd name="T31" fmla="*/ 389304781 h 2719"/>
                            <a:gd name="T32" fmla="*/ 425801067 w 2244"/>
                            <a:gd name="T33" fmla="*/ 105655795 h 2719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</a:gdLst>
                          <a:ahLst/>
                          <a:cxnLst>
                            <a:cxn ang="T34">
                              <a:pos x="T0" y="T1"/>
                            </a:cxn>
                            <a:cxn ang="T35">
                              <a:pos x="T2" y="T3"/>
                            </a:cxn>
                            <a:cxn ang="T36">
                              <a:pos x="T4" y="T5"/>
                            </a:cxn>
                            <a:cxn ang="T37">
                              <a:pos x="T6" y="T7"/>
                            </a:cxn>
                            <a:cxn ang="T38">
                              <a:pos x="T8" y="T9"/>
                            </a:cxn>
                            <a:cxn ang="T39">
                              <a:pos x="T10" y="T11"/>
                            </a:cxn>
                            <a:cxn ang="T40">
                              <a:pos x="T12" y="T13"/>
                            </a:cxn>
                            <a:cxn ang="T41">
                              <a:pos x="T14" y="T15"/>
                            </a:cxn>
                            <a:cxn ang="T42">
                              <a:pos x="T16" y="T17"/>
                            </a:cxn>
                            <a:cxn ang="T43">
                              <a:pos x="T18" y="T19"/>
                            </a:cxn>
                            <a:cxn ang="T44">
                              <a:pos x="T20" y="T21"/>
                            </a:cxn>
                            <a:cxn ang="T45">
                              <a:pos x="T22" y="T23"/>
                            </a:cxn>
                            <a:cxn ang="T46">
                              <a:pos x="T24" y="T25"/>
                            </a:cxn>
                            <a:cxn ang="T47">
                              <a:pos x="T26" y="T27"/>
                            </a:cxn>
                            <a:cxn ang="T48">
                              <a:pos x="T28" y="T29"/>
                            </a:cxn>
                            <a:cxn ang="T49">
                              <a:pos x="T30" y="T31"/>
                            </a:cxn>
                            <a:cxn ang="T50">
                              <a:pos x="T32" y="T33"/>
                            </a:cxn>
                          </a:cxnLst>
                          <a:rect l="0" t="0" r="r" b="b"/>
                          <a:pathLst>
                            <a:path w="2244" h="2719">
                              <a:moveTo>
                                <a:pt x="0" y="2719"/>
                              </a:moveTo>
                              <a:cubicBezTo>
                                <a:pt x="285" y="2053"/>
                                <a:pt x="285" y="2053"/>
                                <a:pt x="285" y="2053"/>
                              </a:cubicBezTo>
                              <a:cubicBezTo>
                                <a:pt x="285" y="2053"/>
                                <a:pt x="347" y="1831"/>
                                <a:pt x="566" y="1831"/>
                              </a:cubicBezTo>
                              <a:cubicBezTo>
                                <a:pt x="1718" y="1831"/>
                                <a:pt x="1718" y="1831"/>
                                <a:pt x="1718" y="1831"/>
                              </a:cubicBezTo>
                              <a:cubicBezTo>
                                <a:pt x="1938" y="1831"/>
                                <a:pt x="2006" y="2053"/>
                                <a:pt x="2006" y="2053"/>
                              </a:cubicBezTo>
                              <a:cubicBezTo>
                                <a:pt x="2244" y="2719"/>
                                <a:pt x="2244" y="2719"/>
                                <a:pt x="2244" y="2719"/>
                              </a:cubicBezTo>
                              <a:lnTo>
                                <a:pt x="0" y="2719"/>
                              </a:lnTo>
                              <a:close/>
                              <a:moveTo>
                                <a:pt x="1118" y="1775"/>
                              </a:moveTo>
                              <a:cubicBezTo>
                                <a:pt x="627" y="1775"/>
                                <a:pt x="230" y="1378"/>
                                <a:pt x="230" y="888"/>
                              </a:cubicBezTo>
                              <a:cubicBezTo>
                                <a:pt x="230" y="397"/>
                                <a:pt x="627" y="0"/>
                                <a:pt x="1118" y="0"/>
                              </a:cubicBezTo>
                              <a:cubicBezTo>
                                <a:pt x="1608" y="0"/>
                                <a:pt x="2006" y="397"/>
                                <a:pt x="2006" y="888"/>
                              </a:cubicBezTo>
                              <a:cubicBezTo>
                                <a:pt x="2006" y="1378"/>
                                <a:pt x="1608" y="1775"/>
                                <a:pt x="1118" y="1775"/>
                              </a:cubicBezTo>
                              <a:close/>
                              <a:moveTo>
                                <a:pt x="972" y="241"/>
                              </a:moveTo>
                              <a:cubicBezTo>
                                <a:pt x="700" y="338"/>
                                <a:pt x="1033" y="685"/>
                                <a:pt x="437" y="888"/>
                              </a:cubicBezTo>
                              <a:cubicBezTo>
                                <a:pt x="437" y="1264"/>
                                <a:pt x="742" y="1569"/>
                                <a:pt x="1118" y="1569"/>
                              </a:cubicBezTo>
                              <a:cubicBezTo>
                                <a:pt x="1494" y="1569"/>
                                <a:pt x="1799" y="1264"/>
                                <a:pt x="1799" y="888"/>
                              </a:cubicBezTo>
                              <a:cubicBezTo>
                                <a:pt x="1452" y="602"/>
                                <a:pt x="870" y="734"/>
                                <a:pt x="972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10F4757" id="KSO_Shape" o:spid="_x0000_s1026" style="position:absolute;left:0;text-align:left;margin-left:-57.7pt;margin-top:57.05pt;width:7.45pt;height:9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244,2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stroked="f">
                <v:path arrowok="t" o:connecttype="custom" o:connectlocs="0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" o:connectangles="0,0,0,0,0,0,0,0,0,0,0,0,0,0,0,0,0"/>
              </v:shape>
            </w:pict>
          </mc:Fallback>
        </mc:AlternateContent>
      </w:r>
      <w:r w:rsidR="00E508A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DDCB4D" wp14:editId="72B428FA">
                <wp:simplePos x="0" y="0"/>
                <wp:positionH relativeFrom="column">
                  <wp:posOffset>993775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11957A7C" id="椭圆 35" o:spid="_x0000_s1026" style="position:absolute;left:0;text-align:left;margin-left:78.25pt;margin-top:79.55pt;width:14.1pt;height:14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" fillcolor="#425268" stroked="f" strokeweight="1pt">
                <v:stroke joinstyle="miter"/>
              </v:oval>
            </w:pict>
          </mc:Fallback>
        </mc:AlternateContent>
      </w:r>
      <w:r w:rsidR="00E508A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5632EA" wp14:editId="0494EB78">
                <wp:simplePos x="0" y="0"/>
                <wp:positionH relativeFrom="column">
                  <wp:posOffset>-777240</wp:posOffset>
                </wp:positionH>
                <wp:positionV relativeFrom="paragraph">
                  <wp:posOffset>1010285</wp:posOffset>
                </wp:positionV>
                <wp:extent cx="179070" cy="179070"/>
                <wp:effectExtent l="0" t="0" r="11430" b="11430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9246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5F0AB8E" id="椭圆 34" o:spid="_x0000_s1026" style="position:absolute;left:0;text-align:left;margin-left:-61.2pt;margin-top:79.55pt;width:14.1pt;height:14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" fillcolor="#425268" stroked="f" strokeweight="1pt">
                <v:stroke joinstyle="miter"/>
              </v:oval>
            </w:pict>
          </mc:Fallback>
        </mc:AlternateContent>
      </w:r>
      <w:r w:rsidR="00E508A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065E45" wp14:editId="601A1CC1">
                <wp:simplePos x="0" y="0"/>
                <wp:positionH relativeFrom="column">
                  <wp:posOffset>993775</wp:posOffset>
                </wp:positionH>
                <wp:positionV relativeFrom="paragraph">
                  <wp:posOffset>692785</wp:posOffset>
                </wp:positionV>
                <wp:extent cx="179070" cy="179070"/>
                <wp:effectExtent l="0" t="0" r="11430" b="1143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6775" y="160718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6843F93" id="椭圆 33" o:spid="_x0000_s1026" style="position:absolute;left:0;text-align:left;margin-left:78.25pt;margin-top:54.55pt;width:14.1pt;height:14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" fillcolor="#425268" stroked="f" strokeweight="1pt">
                <v:stroke joinstyle="miter"/>
              </v:oval>
            </w:pict>
          </mc:Fallback>
        </mc:AlternateContent>
      </w:r>
      <w:r w:rsidR="00E508A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BA0198" wp14:editId="64CE00DC">
                <wp:simplePos x="0" y="0"/>
                <wp:positionH relativeFrom="column">
                  <wp:posOffset>-777240</wp:posOffset>
                </wp:positionH>
                <wp:positionV relativeFrom="paragraph">
                  <wp:posOffset>699135</wp:posOffset>
                </wp:positionV>
                <wp:extent cx="179070" cy="179070"/>
                <wp:effectExtent l="0" t="0" r="11430" b="1143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5760" y="1613535"/>
                          <a:ext cx="179070" cy="179070"/>
                        </a:xfrm>
                        <a:prstGeom prst="ellipse">
                          <a:avLst/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DC37B45" id="椭圆 32" o:spid="_x0000_s1026" style="position:absolute;left:0;text-align:left;margin-left:-61.2pt;margin-top:55.05pt;width:14.1pt;height:14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" fillcolor="#425268" stroked="f" strokeweight="1pt">
                <v:stroke joinstyle="miter"/>
              </v:oval>
            </w:pict>
          </mc:Fallback>
        </mc:AlternateContent>
      </w:r>
      <w:r w:rsidR="00E508A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67AAED" wp14:editId="4E03F593">
                <wp:simplePos x="0" y="0"/>
                <wp:positionH relativeFrom="column">
                  <wp:posOffset>-866140</wp:posOffset>
                </wp:positionH>
                <wp:positionV relativeFrom="paragraph">
                  <wp:posOffset>-137795</wp:posOffset>
                </wp:positionV>
                <wp:extent cx="3352800" cy="74676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860" y="776605"/>
                          <a:ext cx="3352800" cy="746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80C86D" w14:textId="7F637E48" w:rsidR="00730228" w:rsidRDefault="00A13864">
                            <w:pPr>
                              <w:pStyle w:val="a3"/>
                              <w:spacing w:before="0" w:beforeAutospacing="0" w:after="0" w:afterAutospacing="0" w:line="672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4546A" w:themeColor="text2"/>
                                <w:spacing w:val="60"/>
                                <w:sz w:val="44"/>
                                <w:szCs w:val="44"/>
                              </w:rPr>
                              <w:t>刘海波</w:t>
                            </w:r>
                          </w:p>
                          <w:p w14:paraId="3195D9FC" w14:textId="33852768" w:rsidR="00730228" w:rsidRPr="000C49F1" w:rsidRDefault="00E508A8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0C49F1">
                              <w:rPr>
                                <w:rFonts w:eastAsia="微软雅黑" w:hAnsi="微软雅黑" w:cs="Times New Roman" w:hint="eastAsia"/>
                                <w:color w:val="FFFFFF" w:themeColor="background1"/>
                                <w:sz w:val="21"/>
                                <w:szCs w:val="21"/>
                              </w:rPr>
                              <w:t>求职意向：</w:t>
                            </w:r>
                            <w:r w:rsidR="00A13864" w:rsidRPr="000C49F1">
                              <w:rPr>
                                <w:rFonts w:eastAsia="微软雅黑" w:hAnsi="微软雅黑" w:cs="Times New Roman" w:hint="eastAsia"/>
                                <w:color w:val="FFFFFF" w:themeColor="background1"/>
                                <w:sz w:val="21"/>
                                <w:szCs w:val="21"/>
                              </w:rPr>
                              <w:t>游戏研发工程师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67AAED" id="矩形 31" o:spid="_x0000_s1026" style="position:absolute;left:0;text-align:left;margin-left:-68.2pt;margin-top:-10.85pt;width:264pt;height:58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" filled="f" stroked="f">
                <v:textbox style="mso-fit-shape-to-text:t">
                  <w:txbxContent>
                    <w:p w14:paraId="5280C86D" w14:textId="7F637E48" w:rsidR="00730228" w:rsidRDefault="00A13864">
                      <w:pPr>
                        <w:pStyle w:val="a3"/>
                        <w:spacing w:before="0" w:beforeAutospacing="0" w:after="0" w:afterAutospacing="0" w:line="672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4546A" w:themeColor="text2"/>
                          <w:spacing w:val="60"/>
                          <w:sz w:val="44"/>
                          <w:szCs w:val="44"/>
                        </w:rPr>
                        <w:t>刘海波</w:t>
                      </w:r>
                    </w:p>
                    <w:p w14:paraId="3195D9FC" w14:textId="33852768" w:rsidR="00730228" w:rsidRPr="000C49F1" w:rsidRDefault="00E508A8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0C49F1">
                        <w:rPr>
                          <w:rFonts w:eastAsia="微软雅黑" w:hAnsi="微软雅黑" w:cs="Times New Roman" w:hint="eastAsia"/>
                          <w:color w:val="FFFFFF" w:themeColor="background1"/>
                          <w:sz w:val="21"/>
                          <w:szCs w:val="21"/>
                        </w:rPr>
                        <w:t>求职意向：</w:t>
                      </w:r>
                      <w:r w:rsidR="00A13864" w:rsidRPr="000C49F1">
                        <w:rPr>
                          <w:rFonts w:eastAsia="微软雅黑" w:hAnsi="微软雅黑" w:cs="Times New Roman" w:hint="eastAsia"/>
                          <w:color w:val="FFFFFF" w:themeColor="background1"/>
                          <w:sz w:val="21"/>
                          <w:szCs w:val="21"/>
                        </w:rPr>
                        <w:t>游戏研发工程师</w:t>
                      </w:r>
                    </w:p>
                  </w:txbxContent>
                </v:textbox>
              </v:rect>
            </w:pict>
          </mc:Fallback>
        </mc:AlternateContent>
      </w:r>
      <w:r w:rsidR="00E508A8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134EF76" wp14:editId="7ED1BBAA">
                <wp:simplePos x="0" y="0"/>
                <wp:positionH relativeFrom="column">
                  <wp:posOffset>-737870</wp:posOffset>
                </wp:positionH>
                <wp:positionV relativeFrom="paragraph">
                  <wp:posOffset>1748790</wp:posOffset>
                </wp:positionV>
                <wp:extent cx="0" cy="7611110"/>
                <wp:effectExtent l="4445" t="0" r="14605" b="889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108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69024" id="直接连接符 9" o:spid="_x0000_s1026" style="position:absolute;left:0;text-align:lef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.1pt,137.7pt" to="-58.1pt,7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" strokecolor="#bfbfbf">
                <v:stroke joinstyle="miter"/>
              </v:line>
            </w:pict>
          </mc:Fallback>
        </mc:AlternateContent>
      </w:r>
      <w:r w:rsidR="00E508A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FC2DDE" wp14:editId="1FA7EDB8">
                <wp:simplePos x="0" y="0"/>
                <wp:positionH relativeFrom="column">
                  <wp:posOffset>-585470</wp:posOffset>
                </wp:positionH>
                <wp:positionV relativeFrom="paragraph">
                  <wp:posOffset>-1196340</wp:posOffset>
                </wp:positionV>
                <wp:extent cx="603250" cy="1164590"/>
                <wp:effectExtent l="5397" t="0" r="0" b="0"/>
                <wp:wrapNone/>
                <wp:docPr id="23" name="六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3251" cy="1164430"/>
                        </a:xfrm>
                        <a:prstGeom prst="hexagon">
                          <a:avLst>
                            <a:gd name="adj" fmla="val 0"/>
                            <a:gd name="vf" fmla="val 115470"/>
                          </a:avLst>
                        </a:prstGeom>
                        <a:solidFill>
                          <a:srgbClr val="42526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6184C871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六边形 23" o:spid="_x0000_s1026" type="#_x0000_t9" style="position:absolute;left:0;text-align:left;margin-left:-46.1pt;margin-top:-94.2pt;width:47.5pt;height:91.7pt;rotation:-9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" adj="0" fillcolor="#425268" stroked="f" strokeweight="1pt"/>
            </w:pict>
          </mc:Fallback>
        </mc:AlternateContent>
      </w:r>
      <w:r w:rsidR="00E508A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531F28" wp14:editId="08576D56">
                <wp:simplePos x="0" y="0"/>
                <wp:positionH relativeFrom="column">
                  <wp:posOffset>-866140</wp:posOffset>
                </wp:positionH>
                <wp:positionV relativeFrom="paragraph">
                  <wp:posOffset>-967105</wp:posOffset>
                </wp:positionV>
                <wp:extent cx="1164590" cy="540385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164428" cy="54014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D6CD07" w14:textId="77777777" w:rsidR="00730228" w:rsidRDefault="00E508A8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Impact" w:eastAsia="方正超粗黑简体" w:hAnsi="Impact" w:cstheme="minorBidi"/>
                                <w:kern w:val="24"/>
                                <w:sz w:val="48"/>
                                <w:szCs w:val="48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E531F28" id="矩形 24" o:spid="_x0000_s1027" style="position:absolute;left:0;text-align:left;margin-left:-68.2pt;margin-top:-76.15pt;width:91.7pt;height:42.55pt;rotation:180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" filled="f" stroked="f" strokeweight="1pt">
                <v:textbox>
                  <w:txbxContent>
                    <w:p w14:paraId="69D6CD07" w14:textId="77777777" w:rsidR="00730228" w:rsidRDefault="00E508A8">
                      <w:pPr>
                        <w:pStyle w:val="a3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Impact" w:eastAsia="方正超粗黑简体" w:hAnsi="Impact" w:cstheme="minorBidi"/>
                          <w:kern w:val="24"/>
                          <w:sz w:val="48"/>
                          <w:szCs w:val="48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 w:rsidR="00E508A8">
        <w:rPr>
          <w:rFonts w:hint="eastAsia"/>
        </w:rPr>
        <w:t xml:space="preserve">  </w:t>
      </w:r>
    </w:p>
    <w:p w14:paraId="4205AF4F" w14:textId="08215A84" w:rsidR="00D06157" w:rsidRDefault="005414DC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ABB79D3" wp14:editId="5F97CB10">
                <wp:simplePos x="0" y="0"/>
                <wp:positionH relativeFrom="column">
                  <wp:posOffset>-866775</wp:posOffset>
                </wp:positionH>
                <wp:positionV relativeFrom="paragraph">
                  <wp:posOffset>2613977</wp:posOffset>
                </wp:positionV>
                <wp:extent cx="7025131" cy="6632601"/>
                <wp:effectExtent l="0" t="0" r="0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5131" cy="6632601"/>
                          <a:chOff x="0" y="0"/>
                          <a:chExt cx="7025328" cy="6632664"/>
                        </a:xfrm>
                      </wpg:grpSpPr>
                      <wps:wsp>
                        <wps:cNvPr id="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239528" y="343564"/>
                            <a:ext cx="6785800" cy="628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0E5C46" w14:textId="42D3080C" w:rsidR="00730228" w:rsidRDefault="00E508A8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20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201</w:t>
                              </w:r>
                              <w:r w:rsidR="008B6A0A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9.07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-</w:t>
                              </w:r>
                              <w:r w:rsidR="008B6A0A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至今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            </w:t>
                              </w:r>
                              <w:r w:rsidR="000F2420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8B6A0A" w:rsidRPr="008B6A0A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天津（滨海）军民融合人工智能创新中心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  <w:r w:rsidR="008B6A0A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  </w:t>
                              </w:r>
                              <w:r w:rsidR="008B6A0A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C++研发工程师</w:t>
                              </w:r>
                            </w:p>
                            <w:p w14:paraId="3D7268B0" w14:textId="73E83036" w:rsidR="002B2DF2" w:rsidRDefault="002B2DF2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公司简介：</w:t>
                              </w:r>
                              <w:r w:rsidRPr="002B2DF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创新中心是人工智能领域的新型科研机构，致力于研发我国自主创新的群体协同人工智能操作系统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。</w:t>
                              </w:r>
                            </w:p>
                            <w:p w14:paraId="6A74F349" w14:textId="463271F6" w:rsidR="005E4011" w:rsidRDefault="005E4011" w:rsidP="005E4011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荣誉与奖项：</w:t>
                              </w:r>
                            </w:p>
                            <w:p w14:paraId="4DE92069" w14:textId="7934225D" w:rsidR="005E4011" w:rsidRDefault="005E4011" w:rsidP="005E4011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于2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019年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2月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获得年度综合考评先进个人；</w:t>
                              </w:r>
                            </w:p>
                            <w:p w14:paraId="60174FE8" w14:textId="2BE505A9" w:rsidR="005E4011" w:rsidRDefault="005E4011" w:rsidP="005E4011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于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019年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1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2月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获得年度优秀员工；</w:t>
                              </w:r>
                            </w:p>
                            <w:p w14:paraId="4CF69497" w14:textId="79D00C3D" w:rsidR="00730228" w:rsidRDefault="00E508A8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工作描述：</w:t>
                              </w:r>
                            </w:p>
                            <w:p w14:paraId="415F381F" w14:textId="55228D76" w:rsidR="00153F4B" w:rsidRDefault="00153F4B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主要负责基于</w:t>
                              </w:r>
                              <w:r w:rsidRPr="00153F4B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ROS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机器人操作系统的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无人平台应用开发工作；</w:t>
                              </w:r>
                            </w:p>
                            <w:p w14:paraId="2AAF304F" w14:textId="16A13447" w:rsidR="00730228" w:rsidRDefault="008B6A0A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独立完成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组内</w:t>
                              </w:r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代码框架的构建，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主要分为通信包、串口包、插件包、仿真包等模块；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</w:p>
                            <w:p w14:paraId="46B4C5A0" w14:textId="1C7FF50A" w:rsidR="00730228" w:rsidRPr="005E4011" w:rsidRDefault="008B6A0A" w:rsidP="005E4011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完成</w:t>
                              </w:r>
                              <w:r w:rsidRPr="00D70E9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Gazebo</w:t>
                              </w:r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仿真平台上的海港应急场景构建，支持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四种无人平台</w:t>
                              </w:r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在同一场景下的仿真</w:t>
                              </w:r>
                              <w:r w:rsidR="00E508A8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；</w:t>
                              </w:r>
                            </w:p>
                            <w:p w14:paraId="49613B90" w14:textId="03956DC8" w:rsidR="008B6A0A" w:rsidRPr="00153F4B" w:rsidRDefault="008B6A0A" w:rsidP="00153F4B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完成大工X402</w:t>
                              </w:r>
                              <w:proofErr w:type="gramStart"/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四</w:t>
                              </w:r>
                              <w:proofErr w:type="gramEnd"/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旋翼无人机和</w:t>
                              </w:r>
                              <w:proofErr w:type="gramStart"/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致导科技</w:t>
                              </w:r>
                              <w:proofErr w:type="gramEnd"/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Q2500复合</w:t>
                              </w:r>
                              <w:proofErr w:type="gramStart"/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翼</w:t>
                              </w:r>
                              <w:proofErr w:type="gramEnd"/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无人机的</w:t>
                              </w:r>
                              <w:r w:rsidRPr="00D70E9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micROS</w:t>
                              </w:r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适配工作</w:t>
                              </w:r>
                              <w:r w:rsidRPr="00153F4B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。</w:t>
                              </w:r>
                            </w:p>
                            <w:p w14:paraId="200E5E26" w14:textId="77777777" w:rsidR="00730228" w:rsidRPr="00D70E96" w:rsidRDefault="00730228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262626"/>
                                  <w:kern w:val="24"/>
                                  <w14:textFill>
                                    <w14:solidFill>
                                      <w14:srgbClr w14:val="262626">
                                        <w14:lumMod w14:val="85000"/>
                                        <w14:lumOff w14:val="15000"/>
                                      </w14:srgbClr>
                                    </w14:solidFill>
                                  </w14:textFill>
                                </w:rPr>
                              </w:pPr>
                            </w:p>
                            <w:p w14:paraId="623E952B" w14:textId="23420074" w:rsidR="00730228" w:rsidRDefault="00E508A8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20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201</w:t>
                              </w:r>
                              <w:r w:rsidR="00D06157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8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.</w:t>
                              </w:r>
                              <w:r w:rsidR="00D06157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04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-201</w:t>
                              </w:r>
                              <w:r w:rsidR="00D06157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8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.</w:t>
                              </w:r>
                              <w:r w:rsidR="00D06157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10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         </w:t>
                              </w:r>
                              <w:r w:rsidR="00E07A86" w:rsidRPr="00E07A8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成都琛石科技有限公司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                </w:t>
                              </w:r>
                              <w:r w:rsidR="00145478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0F2420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  <w:r w:rsidR="00D06157" w:rsidRPr="00D06157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Go后端实习生</w:t>
                              </w:r>
                            </w:p>
                            <w:p w14:paraId="70FE5E94" w14:textId="3ED49820" w:rsidR="002B2DF2" w:rsidRDefault="002B2DF2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公司简介：</w:t>
                              </w:r>
                              <w:r w:rsidRPr="002B2DF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公司专注虚拟化领域，旗下核心产品“实验楼”是国内领先的IT在线编程及在线实</w:t>
                              </w:r>
                              <w:proofErr w:type="gramStart"/>
                              <w:r w:rsidRPr="002B2DF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训学习</w:t>
                              </w:r>
                              <w:proofErr w:type="gramEnd"/>
                              <w:r w:rsidRPr="002B2DF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平台。</w:t>
                              </w:r>
                            </w:p>
                            <w:p w14:paraId="15ED89C3" w14:textId="65E72EE1" w:rsidR="00730228" w:rsidRDefault="006B0082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LabEx 项目</w:t>
                              </w:r>
                              <w:r w:rsidR="00E508A8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：</w:t>
                              </w:r>
                            </w:p>
                            <w:p w14:paraId="470DF7E8" w14:textId="2800DDD7" w:rsidR="006B0082" w:rsidRDefault="006B0082" w:rsidP="006B0082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主要负责</w:t>
                              </w:r>
                              <w:r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基于 </w:t>
                              </w:r>
                              <w:r w:rsidRPr="00D70E9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Beego</w:t>
                              </w:r>
                              <w:r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 框架的 Go 后端开发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工作；</w:t>
                              </w:r>
                            </w:p>
                            <w:p w14:paraId="1890062C" w14:textId="3E4E88E9" w:rsidR="00C17319" w:rsidRPr="00192C16" w:rsidRDefault="00D70E96" w:rsidP="00192C16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完成</w:t>
                              </w:r>
                              <w:r w:rsidR="006B0082"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网站</w:t>
                              </w:r>
                              <w:r w:rsidR="002B2DF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的部分</w:t>
                              </w:r>
                              <w:r w:rsidR="006B0082"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架构设计与系统核心部分代码重构</w:t>
                              </w:r>
                              <w:r w:rsidR="00E20A23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工作</w:t>
                              </w:r>
                              <w:r w:rsid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；</w:t>
                              </w:r>
                            </w:p>
                            <w:p w14:paraId="7DEC59FA" w14:textId="37A4EBDC" w:rsidR="006B0082" w:rsidRDefault="006B0082" w:rsidP="006B0082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使用 </w:t>
                              </w:r>
                              <w:proofErr w:type="spellStart"/>
                              <w:r w:rsidRPr="00D70E9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gRPC</w:t>
                              </w:r>
                              <w:proofErr w:type="spellEnd"/>
                              <w:r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实现主服务器与</w:t>
                              </w:r>
                              <w:r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D70E96" w:rsidRPr="00D70E96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D</w:t>
                              </w:r>
                              <w:r w:rsidRPr="00D70E9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ocker </w:t>
                              </w:r>
                              <w:proofErr w:type="gramStart"/>
                              <w:r w:rsidRPr="00D70E9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微服务</w:t>
                              </w:r>
                              <w:proofErr w:type="gramEnd"/>
                              <w:r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间的远程调用过程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；</w:t>
                              </w:r>
                            </w:p>
                            <w:p w14:paraId="1491A547" w14:textId="021B6430" w:rsidR="006B0082" w:rsidRDefault="006B0082" w:rsidP="006B0082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协助完成</w:t>
                              </w:r>
                              <w:r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基于 </w:t>
                              </w:r>
                              <w:r w:rsidRPr="00D70E9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Redis</w:t>
                              </w:r>
                              <w:r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 的定时任务系统</w:t>
                              </w:r>
                              <w:r w:rsidR="00052A36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优化</w:t>
                              </w:r>
                              <w:r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，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提升客户端响应速度；</w:t>
                              </w:r>
                            </w:p>
                            <w:p w14:paraId="5E54EC11" w14:textId="77777777" w:rsidR="00192C16" w:rsidRDefault="004A09C5" w:rsidP="004A09C5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使用 </w:t>
                              </w:r>
                              <w:r w:rsidRPr="00D70E96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MongoDB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6B0082"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实现用户登录、注册、活跃度等信息的统计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与储存</w:t>
                              </w:r>
                              <w:r w:rsidR="006B0082" w:rsidRPr="006B0082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功能</w:t>
                              </w:r>
                              <w:r w:rsidR="00192C16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；</w:t>
                              </w:r>
                            </w:p>
                            <w:p w14:paraId="375D0930" w14:textId="137899AD" w:rsidR="00730228" w:rsidRDefault="00192C16" w:rsidP="004A09C5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在</w:t>
                              </w:r>
                              <w:r w:rsidRPr="00C17319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与阿里云合作的澳门大数据比赛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中</w:t>
                              </w:r>
                              <w:r w:rsidRPr="00C17319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，实现了动态报名表单处理、比赛流程逻辑处理、比赛排行榜信息统计和获取等功能</w:t>
                              </w:r>
                              <w:r w:rsidR="0092249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。</w:t>
                              </w:r>
                            </w:p>
                            <w:p w14:paraId="37CEB436" w14:textId="2CF1098D" w:rsidR="004A09C5" w:rsidRDefault="004A09C5" w:rsidP="004A09C5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</w:p>
                            <w:p w14:paraId="07ACD4BA" w14:textId="77777777" w:rsidR="00192C16" w:rsidRDefault="00192C16" w:rsidP="00192C16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192C16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实验楼 项目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：</w:t>
                              </w:r>
                            </w:p>
                            <w:p w14:paraId="72DB9A8C" w14:textId="2EBEA0AD" w:rsidR="00192C16" w:rsidRPr="00192C16" w:rsidRDefault="00192C16" w:rsidP="00192C16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主要负责</w:t>
                              </w:r>
                              <w:r w:rsidRPr="00192C16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基于 </w:t>
                              </w:r>
                              <w:r w:rsidRPr="00123389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Flask</w:t>
                              </w:r>
                              <w:r w:rsidRPr="00192C16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 框架的 Python 后端开发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工作；</w:t>
                              </w:r>
                            </w:p>
                            <w:p w14:paraId="6DC4E1D2" w14:textId="6226CBB6" w:rsidR="00192C16" w:rsidRPr="00192C16" w:rsidRDefault="00192C16" w:rsidP="00192C16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192C16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参与十一优惠活动的模型设计和逻辑实现，实现随机优惠码发放和使用功能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；</w:t>
                              </w:r>
                            </w:p>
                            <w:p w14:paraId="36082FBA" w14:textId="75EF5656" w:rsidR="00192C16" w:rsidRPr="002B2DF2" w:rsidRDefault="00192C16" w:rsidP="004A09C5">
                              <w:pPr>
                                <w:pStyle w:val="a3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192C16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参与课程电子证书的发放功能开发，实现证书的展示、分享、下载功能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62" name="直接连接符 62"/>
                        <wps:cNvCnPr/>
                        <wps:spPr>
                          <a:xfrm>
                            <a:off x="140328" y="258023"/>
                            <a:ext cx="6484393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0" name="梯形 50"/>
                        <wps:cNvSpPr/>
                        <wps:spPr>
                          <a:xfrm>
                            <a:off x="683536" y="18107"/>
                            <a:ext cx="832959" cy="260653"/>
                          </a:xfrm>
                          <a:prstGeom prst="trapezoid">
                            <a:avLst>
                              <a:gd name="adj" fmla="val 59620"/>
                            </a:avLst>
                          </a:prstGeom>
                          <a:solidFill>
                            <a:srgbClr val="42526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1" name="梯形 51"/>
                        <wps:cNvSpPr/>
                        <wps:spPr>
                          <a:xfrm>
                            <a:off x="606582" y="18107"/>
                            <a:ext cx="832959" cy="260653"/>
                          </a:xfrm>
                          <a:prstGeom prst="trapezoid">
                            <a:avLst>
                              <a:gd name="adj" fmla="val 59620"/>
                            </a:avLst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2" name="矩形 52"/>
                        <wps:cNvSpPr/>
                        <wps:spPr>
                          <a:xfrm>
                            <a:off x="0" y="18107"/>
                            <a:ext cx="961546" cy="260653"/>
                          </a:xfrm>
                          <a:prstGeom prst="rect">
                            <a:avLst/>
                          </a:prstGeom>
                          <a:solidFill>
                            <a:srgbClr val="42526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3" name="梯形 53"/>
                        <wps:cNvSpPr/>
                        <wps:spPr>
                          <a:xfrm>
                            <a:off x="543208" y="18107"/>
                            <a:ext cx="832959" cy="260653"/>
                          </a:xfrm>
                          <a:prstGeom prst="trapezoid">
                            <a:avLst>
                              <a:gd name="adj" fmla="val 59620"/>
                            </a:avLst>
                          </a:prstGeom>
                          <a:solidFill>
                            <a:srgbClr val="42526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4" name="直角三角形 54"/>
                        <wps:cNvSpPr/>
                        <wps:spPr>
                          <a:xfrm flipH="1" flipV="1">
                            <a:off x="0" y="276130"/>
                            <a:ext cx="130973" cy="77227"/>
                          </a:xfrm>
                          <a:prstGeom prst="rtTriangle">
                            <a:avLst/>
                          </a:prstGeom>
                          <a:solidFill>
                            <a:srgbClr val="44546A">
                              <a:lumMod val="5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6" name="矩形 16"/>
                        <wps:cNvSpPr/>
                        <wps:spPr>
                          <a:xfrm>
                            <a:off x="321398" y="0"/>
                            <a:ext cx="943127" cy="28892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2958262" w14:textId="77777777" w:rsidR="00730228" w:rsidRDefault="00E508A8">
                              <w:pPr>
                                <w:pStyle w:val="a3"/>
                                <w:spacing w:before="0" w:beforeAutospacing="0" w:after="0" w:afterAutospacing="0" w:line="312" w:lineRule="exact"/>
                                <w:jc w:val="distribute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color w:val="FFFFFF"/>
                                  <w:kern w:val="24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8" name="KSO_Shape"/>
                        <wps:cNvSpPr/>
                        <wps:spPr>
                          <a:xfrm>
                            <a:off x="131275" y="67901"/>
                            <a:ext cx="179070" cy="151130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BB79D3" id="组合 87" o:spid="_x0000_s1028" style="position:absolute;margin-left:-68.25pt;margin-top:205.8pt;width:553.15pt;height:522.25pt;z-index:251661312" coordsize="70253,66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">
                <v:rect id="Rectangle 3" o:spid="_x0000_s1029" style="position:absolute;left:2395;top:3435;width:67858;height:62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" filled="f" stroked="f">
                  <v:textbox style="mso-fit-shape-to-text:t">
                    <w:txbxContent>
                      <w:p w14:paraId="070E5C46" w14:textId="42D3080C" w:rsidR="00730228" w:rsidRDefault="00E508A8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20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201</w:t>
                        </w:r>
                        <w:r w:rsidR="008B6A0A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9.07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-</w:t>
                        </w:r>
                        <w:r w:rsidR="008B6A0A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至今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            </w:t>
                        </w:r>
                        <w:r w:rsidR="000F2420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 w:rsidR="008B6A0A" w:rsidRPr="008B6A0A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天津（滨海）军民融合人工智能创新中心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    </w:t>
                        </w:r>
                        <w:r w:rsidR="008B6A0A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  </w:t>
                        </w:r>
                        <w:r w:rsidR="008B6A0A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C++研发工程师</w:t>
                        </w:r>
                      </w:p>
                      <w:p w14:paraId="3D7268B0" w14:textId="73E83036" w:rsidR="002B2DF2" w:rsidRDefault="002B2DF2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公司简介：</w:t>
                        </w:r>
                        <w:r w:rsidRPr="002B2DF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创新中心是人工智能领域的新型科研机构，致力于研发我国自主创新的群体协同人工智能操作系统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。</w:t>
                        </w:r>
                      </w:p>
                      <w:p w14:paraId="6A74F349" w14:textId="463271F6" w:rsidR="005E4011" w:rsidRDefault="005E4011" w:rsidP="005E4011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荣誉与奖项：</w:t>
                        </w:r>
                      </w:p>
                      <w:p w14:paraId="4DE92069" w14:textId="7934225D" w:rsidR="005E4011" w:rsidRDefault="005E4011" w:rsidP="005E4011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于2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019年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2月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获得年度综合考评先进个人；</w:t>
                        </w:r>
                      </w:p>
                      <w:p w14:paraId="60174FE8" w14:textId="2BE505A9" w:rsidR="005E4011" w:rsidRDefault="005E4011" w:rsidP="005E4011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于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019年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2月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获得年度优秀员工；</w:t>
                        </w:r>
                      </w:p>
                      <w:p w14:paraId="4CF69497" w14:textId="79D00C3D" w:rsidR="00730228" w:rsidRDefault="00E508A8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工作描述：</w:t>
                        </w:r>
                      </w:p>
                      <w:p w14:paraId="415F381F" w14:textId="55228D76" w:rsidR="00153F4B" w:rsidRDefault="00153F4B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主要负责基于</w:t>
                        </w:r>
                        <w:r w:rsidRPr="00153F4B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ROS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机器人操作系统的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无人平台应用开发工作；</w:t>
                        </w:r>
                      </w:p>
                      <w:p w14:paraId="2AAF304F" w14:textId="16A13447" w:rsidR="00730228" w:rsidRDefault="008B6A0A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独立完成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组内</w:t>
                        </w:r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代码框架的构建，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主要分为通信包、串口包、插件包、仿真包等模块；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 </w:t>
                        </w:r>
                      </w:p>
                      <w:p w14:paraId="46B4C5A0" w14:textId="1C7FF50A" w:rsidR="00730228" w:rsidRPr="005E4011" w:rsidRDefault="008B6A0A" w:rsidP="005E4011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完成</w:t>
                        </w:r>
                        <w:r w:rsidRPr="00D70E9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Gazebo</w:t>
                        </w:r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仿真平台上的海港应急场景构建，支持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四种无人平台</w:t>
                        </w:r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在同一场景下的仿真</w:t>
                        </w:r>
                        <w:r w:rsidR="00E508A8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；</w:t>
                        </w:r>
                      </w:p>
                      <w:p w14:paraId="49613B90" w14:textId="03956DC8" w:rsidR="008B6A0A" w:rsidRPr="00153F4B" w:rsidRDefault="008B6A0A" w:rsidP="00153F4B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完成大工X402</w:t>
                        </w:r>
                        <w:proofErr w:type="gramStart"/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四</w:t>
                        </w:r>
                        <w:proofErr w:type="gramEnd"/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旋翼无人机和</w:t>
                        </w:r>
                        <w:proofErr w:type="gramStart"/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致导科技</w:t>
                        </w:r>
                        <w:proofErr w:type="gramEnd"/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Q2500复合</w:t>
                        </w:r>
                        <w:proofErr w:type="gramStart"/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翼</w:t>
                        </w:r>
                        <w:proofErr w:type="gramEnd"/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无人机的</w:t>
                        </w:r>
                        <w:r w:rsidRPr="00D70E9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micROS</w:t>
                        </w:r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适配工作</w:t>
                        </w:r>
                        <w:r w:rsidRPr="00153F4B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。</w:t>
                        </w:r>
                      </w:p>
                      <w:p w14:paraId="200E5E26" w14:textId="77777777" w:rsidR="00730228" w:rsidRPr="00D70E96" w:rsidRDefault="00730228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262626"/>
                            <w:kern w:val="24"/>
                            <w14:textFill>
                              <w14:solidFill>
                                <w14:srgbClr w14:val="262626">
                                  <w14:lumMod w14:val="85000"/>
                                  <w14:lumOff w14:val="15000"/>
                                </w14:srgbClr>
                              </w14:solidFill>
                            </w14:textFill>
                          </w:rPr>
                        </w:pPr>
                      </w:p>
                      <w:p w14:paraId="623E952B" w14:textId="23420074" w:rsidR="00730228" w:rsidRDefault="00E508A8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20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201</w:t>
                        </w:r>
                        <w:r w:rsidR="00D06157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8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.</w:t>
                        </w:r>
                        <w:r w:rsidR="00D06157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04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-201</w:t>
                        </w:r>
                        <w:r w:rsidR="00D06157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8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.</w:t>
                        </w:r>
                        <w:r w:rsidR="00D06157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10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         </w:t>
                        </w:r>
                        <w:r w:rsidR="00E07A86" w:rsidRPr="00E07A8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成都琛石科技有限公司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                </w:t>
                        </w:r>
                        <w:r w:rsidR="00145478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  <w:r w:rsidR="000F2420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    </w:t>
                        </w:r>
                        <w:r w:rsidR="00D06157" w:rsidRPr="00D06157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Go后端实习生</w:t>
                        </w:r>
                      </w:p>
                      <w:p w14:paraId="70FE5E94" w14:textId="3ED49820" w:rsidR="002B2DF2" w:rsidRDefault="002B2DF2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公司简介：</w:t>
                        </w:r>
                        <w:r w:rsidRPr="002B2DF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公司专注虚拟化领域，旗下核心产品“实验楼”是国内领先的IT在线编程及在线实</w:t>
                        </w:r>
                        <w:proofErr w:type="gramStart"/>
                        <w:r w:rsidRPr="002B2DF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训学习</w:t>
                        </w:r>
                        <w:proofErr w:type="gramEnd"/>
                        <w:r w:rsidRPr="002B2DF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平台。</w:t>
                        </w:r>
                      </w:p>
                      <w:p w14:paraId="15ED89C3" w14:textId="65E72EE1" w:rsidR="00730228" w:rsidRDefault="006B0082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LabEx 项目</w:t>
                        </w:r>
                        <w:r w:rsidR="00E508A8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：</w:t>
                        </w:r>
                      </w:p>
                      <w:p w14:paraId="470DF7E8" w14:textId="2800DDD7" w:rsidR="006B0082" w:rsidRDefault="006B0082" w:rsidP="006B0082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主要负责</w:t>
                        </w:r>
                        <w:r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基于 </w:t>
                        </w:r>
                        <w:r w:rsidRPr="00D70E9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Beego</w:t>
                        </w:r>
                        <w:r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 框架的 Go 后端开发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工作；</w:t>
                        </w:r>
                      </w:p>
                      <w:p w14:paraId="1890062C" w14:textId="3E4E88E9" w:rsidR="00C17319" w:rsidRPr="00192C16" w:rsidRDefault="00D70E96" w:rsidP="00192C16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完成</w:t>
                        </w:r>
                        <w:r w:rsidR="006B0082"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网站</w:t>
                        </w:r>
                        <w:r w:rsidR="002B2DF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的部分</w:t>
                        </w:r>
                        <w:r w:rsidR="006B0082"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架构设计与系统核心部分代码重构</w:t>
                        </w:r>
                        <w:r w:rsidR="00E20A23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工作</w:t>
                        </w:r>
                        <w:r w:rsid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；</w:t>
                        </w:r>
                      </w:p>
                      <w:p w14:paraId="7DEC59FA" w14:textId="37A4EBDC" w:rsidR="006B0082" w:rsidRDefault="006B0082" w:rsidP="006B0082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使用 </w:t>
                        </w:r>
                        <w:proofErr w:type="spellStart"/>
                        <w:r w:rsidRPr="00D70E9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gRPC</w:t>
                        </w:r>
                        <w:proofErr w:type="spellEnd"/>
                        <w:r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实现主服务器与</w:t>
                        </w:r>
                        <w:r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 </w:t>
                        </w:r>
                        <w:r w:rsidR="00D70E96" w:rsidRPr="00D70E96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D</w:t>
                        </w:r>
                        <w:r w:rsidRPr="00D70E9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ocker </w:t>
                        </w:r>
                        <w:proofErr w:type="gramStart"/>
                        <w:r w:rsidRPr="00D70E9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微服务</w:t>
                        </w:r>
                        <w:proofErr w:type="gramEnd"/>
                        <w:r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间的远程调用过程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；</w:t>
                        </w:r>
                      </w:p>
                      <w:p w14:paraId="1491A547" w14:textId="021B6430" w:rsidR="006B0082" w:rsidRDefault="006B0082" w:rsidP="006B0082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协助完成</w:t>
                        </w:r>
                        <w:r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基于 </w:t>
                        </w:r>
                        <w:r w:rsidRPr="00D70E9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Redis</w:t>
                        </w:r>
                        <w:r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 的定时任务系统</w:t>
                        </w:r>
                        <w:r w:rsidR="00052A36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优化</w:t>
                        </w:r>
                        <w:r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，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提升客户端响应速度；</w:t>
                        </w:r>
                      </w:p>
                      <w:p w14:paraId="5E54EC11" w14:textId="77777777" w:rsidR="00192C16" w:rsidRDefault="004A09C5" w:rsidP="004A09C5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使用 </w:t>
                        </w:r>
                        <w:r w:rsidRPr="00D70E96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MongoDB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 </w:t>
                        </w:r>
                        <w:r w:rsidR="006B0082"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实现用户登录、注册、活跃度等信息的统计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与储存</w:t>
                        </w:r>
                        <w:r w:rsidR="006B0082" w:rsidRPr="006B0082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功能</w:t>
                        </w:r>
                        <w:r w:rsidR="00192C16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；</w:t>
                        </w:r>
                      </w:p>
                      <w:p w14:paraId="375D0930" w14:textId="137899AD" w:rsidR="00730228" w:rsidRDefault="00192C16" w:rsidP="004A09C5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在</w:t>
                        </w:r>
                        <w:r w:rsidRPr="00C17319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与阿里云合作的澳门大数据比赛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中</w:t>
                        </w:r>
                        <w:r w:rsidRPr="00C17319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，实现了动态报名表单处理、比赛流程逻辑处理、比赛排行榜信息统计和获取等功能</w:t>
                        </w:r>
                        <w:r w:rsidR="0092249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。</w:t>
                        </w:r>
                      </w:p>
                      <w:p w14:paraId="37CEB436" w14:textId="2CF1098D" w:rsidR="004A09C5" w:rsidRDefault="004A09C5" w:rsidP="004A09C5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</w:p>
                      <w:p w14:paraId="07ACD4BA" w14:textId="77777777" w:rsidR="00192C16" w:rsidRDefault="00192C16" w:rsidP="00192C16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 w:rsidRPr="00192C16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实验楼 项目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：</w:t>
                        </w:r>
                      </w:p>
                      <w:p w14:paraId="72DB9A8C" w14:textId="2EBEA0AD" w:rsidR="00192C16" w:rsidRPr="00192C16" w:rsidRDefault="00192C16" w:rsidP="00192C16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主要负责</w:t>
                        </w:r>
                        <w:r w:rsidRPr="00192C16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基于 </w:t>
                        </w:r>
                        <w:r w:rsidRPr="00123389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Flask</w:t>
                        </w:r>
                        <w:r w:rsidRPr="00192C16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 框架的 Python 后端开发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工作；</w:t>
                        </w:r>
                      </w:p>
                      <w:p w14:paraId="6DC4E1D2" w14:textId="6226CBB6" w:rsidR="00192C16" w:rsidRPr="00192C16" w:rsidRDefault="00192C16" w:rsidP="00192C16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 w:rsidRPr="00192C16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参与十一优惠活动的模型设计和逻辑实现，实现随机优惠码发放和使用功能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；</w:t>
                        </w:r>
                      </w:p>
                      <w:p w14:paraId="36082FBA" w14:textId="75EF5656" w:rsidR="00192C16" w:rsidRPr="002B2DF2" w:rsidRDefault="00192C16" w:rsidP="004A09C5">
                        <w:pPr>
                          <w:pStyle w:val="a3"/>
                          <w:numPr>
                            <w:ilvl w:val="0"/>
                            <w:numId w:val="1"/>
                          </w:numPr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 w:rsidRPr="00192C16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参与课程电子证书的发放功能开发，实现证书的展示、分享、下载功能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。</w:t>
                        </w:r>
                      </w:p>
                    </w:txbxContent>
                  </v:textbox>
                </v:rect>
                <v:line id="直接连接符 62" o:spid="_x0000_s1030" style="position:absolute;visibility:visible;mso-wrap-style:square" from="1403,2580" to="66247,2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" strokecolor="#bfbfbf">
                  <v:stroke joinstyle="miter"/>
                </v:line>
                <v:shape id="梯形 50" o:spid="_x0000_s1031" style="position:absolute;left:6835;top:181;width:8329;height:2606;visibility:visible;mso-wrap-style:square;v-text-anchor:middle" coordsize="832959,26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" path="m,260653l155401,,677558,,832959,260653,,260653xe" fillcolor="#425268" stroked="f" strokeweight="1pt">
                  <v:stroke joinstyle="miter"/>
                  <v:path arrowok="t" o:connecttype="custom" o:connectlocs="0,260653;155401,0;677558,0;832959,260653;0,260653" o:connectangles="0,0,0,0,0"/>
                </v:shape>
                <v:shape id="梯形 51" o:spid="_x0000_s1032" style="position:absolute;left:6065;top:181;width:8330;height:2606;visibility:visible;mso-wrap-style:square;v-text-anchor:middle" coordsize="832959,26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" path="m,260653l155401,,677558,,832959,260653,,260653xe" fillcolor="#f2f2f2" stroked="f" strokeweight="1pt">
                  <v:stroke joinstyle="miter"/>
                  <v:path arrowok="t" o:connecttype="custom" o:connectlocs="0,260653;155401,0;677558,0;832959,260653;0,260653" o:connectangles="0,0,0,0,0"/>
                </v:shape>
                <v:rect id="矩形 52" o:spid="_x0000_s1033" style="position:absolute;top:181;width:9615;height:2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" fillcolor="#425268" stroked="f" strokeweight="1pt"/>
                <v:shape id="梯形 53" o:spid="_x0000_s1034" style="position:absolute;left:5432;top:181;width:8329;height:2606;visibility:visible;mso-wrap-style:square;v-text-anchor:middle" coordsize="832959,26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" path="m,260653l155401,,677558,,832959,260653,,260653xe" fillcolor="#425268" stroked="f" strokeweight="1pt">
                  <v:stroke joinstyle="miter"/>
                  <v:path arrowok="t" o:connecttype="custom" o:connectlocs="0,260653;155401,0;677558,0;832959,260653;0,260653" o:connectangles="0,0,0,0,0"/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54" o:spid="_x0000_s1035" type="#_x0000_t6" style="position:absolute;top:2761;width:1309;height:77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" fillcolor="#222a35" stroked="f" strokeweight="1pt"/>
                <v:rect id="矩形 16" o:spid="_x0000_s1036" style="position:absolute;left:3213;width:9432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" filled="f" stroked="f" strokeweight="1pt">
                  <v:textbox>
                    <w:txbxContent>
                      <w:p w14:paraId="02958262" w14:textId="77777777" w:rsidR="00730228" w:rsidRDefault="00E508A8">
                        <w:pPr>
                          <w:pStyle w:val="a3"/>
                          <w:spacing w:before="0" w:beforeAutospacing="0" w:after="0" w:afterAutospacing="0" w:line="312" w:lineRule="exact"/>
                          <w:jc w:val="distribute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color w:val="FFFFFF"/>
                            <w:kern w:val="24"/>
                          </w:rPr>
                          <w:t>工作经历</w:t>
                        </w:r>
                      </w:p>
                    </w:txbxContent>
                  </v:textbox>
                </v:rect>
                <v:shape id="KSO_Shape" o:spid="_x0000_s1037" style="position:absolute;left:1312;top:679;width:1791;height:1511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indow" stroked="f" strokeweight="1pt">
                  <v:stroke joinstyle="miter"/>
                  <v:path arrowok="t" o:connecttype="custom" o:connectlocs="179070,75691;179070,143880;178978,144706;178793,145440;178609,146082;178147,146725;177778,147367;177316,148010;176670,148560;175839,149111;174362,150029;172516,150671;170486,151038;168363,151130;10800,151130;8677,151038;6646,150671;4800,150029;3138,149111;2585,148560;1938,148010;1385,147367;923,146725;461,146082;277,145440;92,144706;0,143880;0,75875;10800,78720;22338,81657;36276,84961;43660,86796;51229,88448;58613,89916;65905,91293;72828,92486;79197,93312;84828,93955;87227,94138;89535,94230;91843,94138;94427,93955;99965,93312;106242,92486;113165,91293;120457,89916;127933,88265;135410,86613;142887,84869;156732,81565;168363,78536;82832,65897;77815,70888;77815,71793;82832,76784;96238,76784;101255,71793;101255,70888;96238,65897;89535,9520;61200,25619;61014,26907;118056,26907;117870,25619;89535,9520;89535,0;124638,26682;124651,26907;168363,26907;170486,26999;172516,27366;174363,28009;175839,28927;176670,29477;177316,30028;177778,30670;178147,31313;178609,31955;178793,32597;178978,33332;179070,34158;179070,72474;179070,72474;179070,72474;168363,75319;156733,78347;142887,81651;135410,83395;127934,85047;120457,86699;113165,88075;106242,89268;99966,90094;94427,90737;91843,90920;89535,91012;87228,90920;84828,90737;79197,90094;72828,89268;65905,88075;58613,86699;51229,85230;43660,83578;36276,81743;22338,78439;10800,75502;0,72657;0,72771;0,72771;0,53064;0,34158;92,33332;277,32597;461,31955;923,31313;1385,30670;1938,30028;2585,29477;3138,28927;4800,28009;6646,27366;8677,26999;10800,26907;54419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C4513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F20ED2E" wp14:editId="1D0A2648">
                <wp:simplePos x="0" y="0"/>
                <wp:positionH relativeFrom="column">
                  <wp:posOffset>-789305</wp:posOffset>
                </wp:positionH>
                <wp:positionV relativeFrom="paragraph">
                  <wp:posOffset>432546</wp:posOffset>
                </wp:positionV>
                <wp:extent cx="3933646" cy="0"/>
                <wp:effectExtent l="0" t="0" r="0" b="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364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0EA7B1" id="直接连接符 10" o:spid="_x0000_s1026" style="position:absolute;left:0;text-align:lef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2.15pt,34.05pt" to="247.6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" strokecolor="#d8d8d8 [2732]" strokeweight=".5pt">
                <v:stroke joinstyle="miter"/>
              </v:line>
            </w:pict>
          </mc:Fallback>
        </mc:AlternateContent>
      </w:r>
      <w:r w:rsidR="00C4513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92D2A67" wp14:editId="296B47D0">
                <wp:simplePos x="0" y="0"/>
                <wp:positionH relativeFrom="column">
                  <wp:posOffset>-777240</wp:posOffset>
                </wp:positionH>
                <wp:positionV relativeFrom="paragraph">
                  <wp:posOffset>746014</wp:posOffset>
                </wp:positionV>
                <wp:extent cx="3933646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364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13B91D" id="直接连接符 8" o:spid="_x0000_s1026" style="position:absolute;left:0;text-align:lef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1.2pt,58.75pt" to="248.5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" strokecolor="#d8d8d8 [2732]" strokeweight=".5pt">
                <v:stroke joinstyle="miter"/>
              </v:line>
            </w:pict>
          </mc:Fallback>
        </mc:AlternateContent>
      </w:r>
      <w:r w:rsidR="00C4513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8D6647" wp14:editId="13AEBE1F">
                <wp:simplePos x="0" y="0"/>
                <wp:positionH relativeFrom="column">
                  <wp:posOffset>-780691</wp:posOffset>
                </wp:positionH>
                <wp:positionV relativeFrom="paragraph">
                  <wp:posOffset>1061337</wp:posOffset>
                </wp:positionV>
                <wp:extent cx="3933646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3646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9D44A2" id="直接连接符 28" o:spid="_x0000_s1026" style="position:absolute;left:0;text-align:lef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1.45pt,83.55pt" to="248.3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" strokecolor="#d8d8d8 [2732]" strokeweight=".5pt">
                <v:stroke joinstyle="miter"/>
              </v:line>
            </w:pict>
          </mc:Fallback>
        </mc:AlternateContent>
      </w:r>
      <w:r w:rsidR="00C4513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DC8B8B" wp14:editId="31C070A6">
                <wp:simplePos x="0" y="0"/>
                <wp:positionH relativeFrom="column">
                  <wp:posOffset>1175133</wp:posOffset>
                </wp:positionH>
                <wp:positionV relativeFrom="paragraph">
                  <wp:posOffset>334526</wp:posOffset>
                </wp:positionV>
                <wp:extent cx="1915064" cy="726440"/>
                <wp:effectExtent l="0" t="0" r="0" b="0"/>
                <wp:wrapNone/>
                <wp:docPr id="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064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8B844" w14:textId="51DA2076" w:rsidR="00C4513C" w:rsidRDefault="00C4513C" w:rsidP="00C4513C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现居：天津市滨海新区</w:t>
                            </w:r>
                          </w:p>
                          <w:p w14:paraId="4641BD4D" w14:textId="381C232A" w:rsidR="00C4513C" w:rsidRDefault="00C4513C" w:rsidP="00C4513C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>nomango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C8B8B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38" type="#_x0000_t202" style="position:absolute;margin-left:92.55pt;margin-top:26.35pt;width:150.8pt;height:57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" filled="f" stroked="f">
                <v:textbox style="mso-fit-shape-to-text:t">
                  <w:txbxContent>
                    <w:p w14:paraId="2478B844" w14:textId="51DA2076" w:rsidR="00C4513C" w:rsidRDefault="00C4513C" w:rsidP="00C4513C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现居：天津市滨海新区</w:t>
                      </w:r>
                    </w:p>
                    <w:p w14:paraId="4641BD4D" w14:textId="381C232A" w:rsidR="00C4513C" w:rsidRDefault="00C4513C" w:rsidP="00C4513C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sz w:val="20"/>
                          <w:szCs w:val="20"/>
                        </w:rPr>
                        <w:t>nomango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 w:rsidR="00C4513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26E680" wp14:editId="029A2DF5">
                <wp:simplePos x="0" y="0"/>
                <wp:positionH relativeFrom="column">
                  <wp:posOffset>-625415</wp:posOffset>
                </wp:positionH>
                <wp:positionV relativeFrom="paragraph">
                  <wp:posOffset>345344</wp:posOffset>
                </wp:positionV>
                <wp:extent cx="1518249" cy="726440"/>
                <wp:effectExtent l="0" t="0" r="0" b="0"/>
                <wp:wrapNone/>
                <wp:docPr id="3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249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727417" w14:textId="4C8318F7" w:rsidR="00730228" w:rsidRDefault="00E508A8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生日：</w:t>
                            </w:r>
                            <w:r w:rsidR="00A13864"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>1996.09.06</w:t>
                            </w:r>
                          </w:p>
                          <w:p w14:paraId="1FDC97AF" w14:textId="3E5C1617" w:rsidR="00730228" w:rsidRDefault="00E508A8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电话：</w:t>
                            </w:r>
                            <w:r w:rsidR="00A13864">
                              <w:rPr>
                                <w:rFonts w:ascii="微软雅黑" w:eastAsia="微软雅黑" w:hAnsi="微软雅黑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>17883691760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6E680" id="_x0000_s1039" type="#_x0000_t202" style="position:absolute;margin-left:-49.25pt;margin-top:27.2pt;width:119.55pt;height:57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" filled="f" stroked="f">
                <v:textbox style="mso-fit-shape-to-text:t">
                  <w:txbxContent>
                    <w:p w14:paraId="76727417" w14:textId="4C8318F7" w:rsidR="00730228" w:rsidRDefault="00E508A8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生日：</w:t>
                      </w:r>
                      <w:r w:rsidR="00A13864"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sz w:val="20"/>
                          <w:szCs w:val="20"/>
                        </w:rPr>
                        <w:t>1996.09.06</w:t>
                      </w:r>
                    </w:p>
                    <w:p w14:paraId="1FDC97AF" w14:textId="3E5C1617" w:rsidR="00730228" w:rsidRDefault="00E508A8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 w:themeColor="text1" w:themeTint="BF"/>
                          <w:sz w:val="20"/>
                          <w:szCs w:val="20"/>
                        </w:rPr>
                        <w:t>电话：</w:t>
                      </w:r>
                      <w:r w:rsidR="00A13864">
                        <w:rPr>
                          <w:rFonts w:ascii="微软雅黑" w:eastAsia="微软雅黑" w:hAnsi="微软雅黑" w:cs="Times New Roman"/>
                          <w:color w:val="404040" w:themeColor="text1" w:themeTint="BF"/>
                          <w:sz w:val="20"/>
                          <w:szCs w:val="20"/>
                        </w:rPr>
                        <w:t>17883691760</w:t>
                      </w:r>
                    </w:p>
                  </w:txbxContent>
                </v:textbox>
              </v:shape>
            </w:pict>
          </mc:Fallback>
        </mc:AlternateContent>
      </w:r>
      <w:r w:rsidR="002275B5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9901E5D" wp14:editId="1EF89DC1">
                <wp:simplePos x="0" y="0"/>
                <wp:positionH relativeFrom="column">
                  <wp:posOffset>-866869</wp:posOffset>
                </wp:positionH>
                <wp:positionV relativeFrom="paragraph">
                  <wp:posOffset>1300229</wp:posOffset>
                </wp:positionV>
                <wp:extent cx="7025492" cy="1248050"/>
                <wp:effectExtent l="0" t="0" r="0" b="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5492" cy="1248050"/>
                          <a:chOff x="0" y="0"/>
                          <a:chExt cx="7025492" cy="1248050"/>
                        </a:xfrm>
                      </wpg:grpSpPr>
                      <wps:wsp>
                        <wps:cNvPr id="6" name="矩形 2"/>
                        <wps:cNvSpPr/>
                        <wps:spPr>
                          <a:xfrm>
                            <a:off x="239882" y="343810"/>
                            <a:ext cx="6785610" cy="904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054A41" w14:textId="19BD97B2" w:rsidR="00730228" w:rsidRDefault="00E508A8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200" w:afterAutospacing="0" w:line="360" w:lineRule="exact"/>
                                <w:textAlignment w:val="baseline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201</w:t>
                              </w:r>
                              <w:r w:rsidR="008B6A0A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5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.09—201</w:t>
                              </w:r>
                              <w:r w:rsidR="008B6A0A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9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.6       </w:t>
                              </w:r>
                              <w:r w:rsidR="000F2420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  </w:t>
                              </w:r>
                              <w:r w:rsidR="008B6A0A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西南民族大学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                  </w:t>
                              </w:r>
                              <w:r w:rsidR="006F4008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      </w:t>
                              </w:r>
                              <w:r w:rsidR="000F2420">
                                <w:rPr>
                                  <w:rFonts w:ascii="微软雅黑" w:eastAsia="微软雅黑" w:hAnsi="微软雅黑" w:cs="Times New Roman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      </w:t>
                              </w:r>
                              <w:r w:rsidR="008B6A0A"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>软件工程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425268"/>
                                  <w:kern w:val="24"/>
                                  <w:sz w:val="22"/>
                                  <w:szCs w:val="22"/>
                                </w:rPr>
                                <w:t xml:space="preserve">（本科） </w:t>
                              </w:r>
                            </w:p>
                            <w:p w14:paraId="19776E99" w14:textId="7F3600CB" w:rsidR="008B6A0A" w:rsidRDefault="008B6A0A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GPA：3.02 / 4.00 （专业GPA：3.37）</w:t>
                              </w:r>
                            </w:p>
                            <w:p w14:paraId="4F69C120" w14:textId="6F8B8CBD" w:rsidR="00730228" w:rsidRDefault="008B6A0A" w:rsidP="005E4011">
                              <w:pPr>
                                <w:pStyle w:val="a3"/>
                                <w:tabs>
                                  <w:tab w:val="left" w:pos="420"/>
                                  <w:tab w:val="left" w:pos="1890"/>
                                  <w:tab w:val="left" w:pos="2100"/>
                                </w:tabs>
                                <w:spacing w:before="0" w:beforeAutospacing="0" w:after="0" w:afterAutospacing="0" w:line="360" w:lineRule="exact"/>
                                <w:textAlignment w:val="baseline"/>
                                <w:rPr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荣誉/奖项：</w:t>
                              </w:r>
                              <w:r w:rsidR="005E4011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优秀毕业设计（2</w:t>
                              </w:r>
                              <w:r w:rsidR="005E4011"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019</w:t>
                              </w:r>
                              <w:r w:rsidR="005E4011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）、</w:t>
                              </w:r>
                              <w:r w:rsidRPr="008B6A0A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校级先进个人（2017-2018）、优秀团员（2016-2017）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63" name="直接连接符 63"/>
                        <wps:cNvCnPr/>
                        <wps:spPr>
                          <a:xfrm>
                            <a:off x="140328" y="253497"/>
                            <a:ext cx="6484393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" lastClr="FFFFFF">
                                <a:lumMod val="7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" name="梯形 45"/>
                        <wps:cNvSpPr/>
                        <wps:spPr>
                          <a:xfrm>
                            <a:off x="683536" y="9053"/>
                            <a:ext cx="832959" cy="260653"/>
                          </a:xfrm>
                          <a:prstGeom prst="trapezoid">
                            <a:avLst>
                              <a:gd name="adj" fmla="val 59620"/>
                            </a:avLst>
                          </a:prstGeom>
                          <a:solidFill>
                            <a:srgbClr val="42526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6" name="梯形 46"/>
                        <wps:cNvSpPr/>
                        <wps:spPr>
                          <a:xfrm>
                            <a:off x="606582" y="9053"/>
                            <a:ext cx="832959" cy="260653"/>
                          </a:xfrm>
                          <a:prstGeom prst="trapezoid">
                            <a:avLst>
                              <a:gd name="adj" fmla="val 59620"/>
                            </a:avLst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7" name="矩形 47"/>
                        <wps:cNvSpPr/>
                        <wps:spPr>
                          <a:xfrm>
                            <a:off x="0" y="9053"/>
                            <a:ext cx="961546" cy="260653"/>
                          </a:xfrm>
                          <a:prstGeom prst="rect">
                            <a:avLst/>
                          </a:prstGeom>
                          <a:solidFill>
                            <a:srgbClr val="42526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8" name="梯形 48"/>
                        <wps:cNvSpPr/>
                        <wps:spPr>
                          <a:xfrm>
                            <a:off x="543208" y="9053"/>
                            <a:ext cx="832959" cy="260653"/>
                          </a:xfrm>
                          <a:prstGeom prst="trapezoid">
                            <a:avLst>
                              <a:gd name="adj" fmla="val 59620"/>
                            </a:avLst>
                          </a:prstGeom>
                          <a:solidFill>
                            <a:srgbClr val="42526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9" name="直角三角形 49"/>
                        <wps:cNvSpPr/>
                        <wps:spPr>
                          <a:xfrm flipH="1" flipV="1">
                            <a:off x="0" y="271603"/>
                            <a:ext cx="130973" cy="77227"/>
                          </a:xfrm>
                          <a:prstGeom prst="rtTriangle">
                            <a:avLst/>
                          </a:prstGeom>
                          <a:solidFill>
                            <a:srgbClr val="44546A">
                              <a:lumMod val="5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7" name="矩形 17"/>
                        <wps:cNvSpPr/>
                        <wps:spPr>
                          <a:xfrm>
                            <a:off x="321398" y="0"/>
                            <a:ext cx="943127" cy="28892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D454097" w14:textId="77777777" w:rsidR="00730228" w:rsidRDefault="00E508A8">
                              <w:pPr>
                                <w:pStyle w:val="a3"/>
                                <w:spacing w:before="0" w:beforeAutospacing="0" w:after="0" w:afterAutospacing="0" w:line="312" w:lineRule="exact"/>
                                <w:jc w:val="distribute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theme="minorBidi" w:hint="eastAsia"/>
                                  <w:color w:val="FFFFFF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8641" y="63374"/>
                            <a:ext cx="220980" cy="1536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 w="9525">
                            <a:noFill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01E5D" id="组合 86" o:spid="_x0000_s1040" style="position:absolute;margin-left:-68.25pt;margin-top:102.4pt;width:553.2pt;height:98.25pt;z-index:251663360" coordsize="70254,12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">
                <v:rect id="矩形 2" o:spid="_x0000_s1041" style="position:absolute;left:2398;top:3438;width:67856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" filled="f" stroked="f">
                  <v:textbox style="mso-fit-shape-to-text:t">
                    <w:txbxContent>
                      <w:p w14:paraId="4B054A41" w14:textId="19BD97B2" w:rsidR="00730228" w:rsidRDefault="00E508A8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200" w:afterAutospacing="0" w:line="360" w:lineRule="exact"/>
                          <w:textAlignment w:val="baseline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201</w:t>
                        </w:r>
                        <w:r w:rsidR="008B6A0A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5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.09—201</w:t>
                        </w:r>
                        <w:r w:rsidR="008B6A0A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9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.6       </w:t>
                        </w:r>
                        <w:r w:rsidR="000F2420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  </w:t>
                        </w:r>
                        <w:r w:rsidR="008B6A0A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西南民族大学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                  </w:t>
                        </w:r>
                        <w:r w:rsidR="006F4008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      </w:t>
                        </w:r>
                        <w:r w:rsidR="000F2420">
                          <w:rPr>
                            <w:rFonts w:ascii="微软雅黑" w:eastAsia="微软雅黑" w:hAnsi="微软雅黑" w:cs="Times New Roman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      </w:t>
                        </w:r>
                        <w:r w:rsidR="008B6A0A"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>软件工程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425268"/>
                            <w:kern w:val="24"/>
                            <w:sz w:val="22"/>
                            <w:szCs w:val="22"/>
                          </w:rPr>
                          <w:t xml:space="preserve">（本科） </w:t>
                        </w:r>
                      </w:p>
                      <w:p w14:paraId="19776E99" w14:textId="7F3600CB" w:rsidR="008B6A0A" w:rsidRDefault="008B6A0A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GPA：3.02 / 4.00 （专业GPA：3.37）</w:t>
                        </w:r>
                      </w:p>
                      <w:p w14:paraId="4F69C120" w14:textId="6F8B8CBD" w:rsidR="00730228" w:rsidRDefault="008B6A0A" w:rsidP="005E4011">
                        <w:pPr>
                          <w:pStyle w:val="a3"/>
                          <w:tabs>
                            <w:tab w:val="left" w:pos="420"/>
                            <w:tab w:val="left" w:pos="1890"/>
                            <w:tab w:val="left" w:pos="2100"/>
                          </w:tabs>
                          <w:spacing w:before="0" w:beforeAutospacing="0" w:after="0" w:afterAutospacing="0" w:line="360" w:lineRule="exact"/>
                          <w:textAlignment w:val="baseline"/>
                          <w:rPr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荣誉/奖项：</w:t>
                        </w:r>
                        <w:r w:rsidR="005E4011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优秀毕业设计（2</w:t>
                        </w:r>
                        <w:r w:rsidR="005E4011"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019</w:t>
                        </w:r>
                        <w:r w:rsidR="005E4011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）、</w:t>
                        </w:r>
                        <w:r w:rsidRPr="008B6A0A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校级先进个人（2017-2018）、优秀团员（2016-2017）</w:t>
                        </w:r>
                      </w:p>
                    </w:txbxContent>
                  </v:textbox>
                </v:rect>
                <v:line id="直接连接符 63" o:spid="_x0000_s1042" style="position:absolute;visibility:visible;mso-wrap-style:square" from="1403,2534" to="66247,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" strokecolor="#bfbfbf">
                  <v:stroke joinstyle="miter"/>
                </v:line>
                <v:shape id="梯形 45" o:spid="_x0000_s1043" style="position:absolute;left:6835;top:90;width:8329;height:2607;visibility:visible;mso-wrap-style:square;v-text-anchor:middle" coordsize="832959,26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" path="m,260653l155401,,677558,,832959,260653,,260653xe" fillcolor="#425268" stroked="f" strokeweight="1pt">
                  <v:stroke joinstyle="miter"/>
                  <v:path arrowok="t" o:connecttype="custom" o:connectlocs="0,260653;155401,0;677558,0;832959,260653;0,260653" o:connectangles="0,0,0,0,0"/>
                </v:shape>
                <v:shape id="梯形 46" o:spid="_x0000_s1044" style="position:absolute;left:6065;top:90;width:8330;height:2607;visibility:visible;mso-wrap-style:square;v-text-anchor:middle" coordsize="832959,26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" path="m,260653l155401,,677558,,832959,260653,,260653xe" fillcolor="#f2f2f2" stroked="f" strokeweight="1pt">
                  <v:stroke joinstyle="miter"/>
                  <v:path arrowok="t" o:connecttype="custom" o:connectlocs="0,260653;155401,0;677558,0;832959,260653;0,260653" o:connectangles="0,0,0,0,0"/>
                </v:shape>
                <v:rect id="矩形 47" o:spid="_x0000_s1045" style="position:absolute;top:90;width:9615;height:26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" fillcolor="#425268" stroked="f" strokeweight="1pt"/>
                <v:shape id="梯形 48" o:spid="_x0000_s1046" style="position:absolute;left:5432;top:90;width:8329;height:2607;visibility:visible;mso-wrap-style:square;v-text-anchor:middle" coordsize="832959,26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" path="m,260653l155401,,677558,,832959,260653,,260653xe" fillcolor="#425268" stroked="f" strokeweight="1pt">
                  <v:stroke joinstyle="miter"/>
                  <v:path arrowok="t" o:connecttype="custom" o:connectlocs="0,260653;155401,0;677558,0;832959,260653;0,260653" o:connectangles="0,0,0,0,0"/>
                </v:shape>
                <v:shape id="直角三角形 49" o:spid="_x0000_s1047" type="#_x0000_t6" style="position:absolute;top:2716;width:1309;height:77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" fillcolor="#222a35" stroked="f" strokeweight="1pt"/>
                <v:rect id="矩形 17" o:spid="_x0000_s1048" style="position:absolute;left:3213;width:9432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" filled="f" stroked="f" strokeweight="1pt">
                  <v:textbox>
                    <w:txbxContent>
                      <w:p w14:paraId="6D454097" w14:textId="77777777" w:rsidR="00730228" w:rsidRDefault="00E508A8">
                        <w:pPr>
                          <w:pStyle w:val="a3"/>
                          <w:spacing w:before="0" w:beforeAutospacing="0" w:after="0" w:afterAutospacing="0" w:line="312" w:lineRule="exact"/>
                          <w:jc w:val="distribute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theme="minorBidi" w:hint="eastAsia"/>
                            <w:color w:val="FFFFFF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rect>
                <v:shape id="Freeform 142" o:spid="_x0000_s1049" style="position:absolute;left:1086;top:633;width:2210;height:1537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>
  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D06157">
        <w:br w:type="page"/>
      </w:r>
    </w:p>
    <w:p w14:paraId="6176A899" w14:textId="0CD891E4" w:rsidR="00730228" w:rsidRDefault="00E53FA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1AF47A66" wp14:editId="7F6CB4E1">
                <wp:simplePos x="0" y="0"/>
                <wp:positionH relativeFrom="column">
                  <wp:posOffset>-856615</wp:posOffset>
                </wp:positionH>
                <wp:positionV relativeFrom="paragraph">
                  <wp:posOffset>6523024</wp:posOffset>
                </wp:positionV>
                <wp:extent cx="7025640" cy="1293495"/>
                <wp:effectExtent l="0" t="0" r="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5640" cy="1293495"/>
                          <a:chOff x="0" y="0"/>
                          <a:chExt cx="7026094" cy="1293505"/>
                        </a:xfrm>
                      </wpg:grpSpPr>
                      <wpg:grpSp>
                        <wpg:cNvPr id="64" name="组合 64"/>
                        <wpg:cNvGrpSpPr/>
                        <wpg:grpSpPr>
                          <a:xfrm>
                            <a:off x="0" y="0"/>
                            <a:ext cx="7026094" cy="1293505"/>
                            <a:chOff x="0" y="0"/>
                            <a:chExt cx="7026616" cy="1293553"/>
                          </a:xfrm>
                        </wpg:grpSpPr>
                        <wps:wsp>
                          <wps:cNvPr id="65" name="矩形 65"/>
                          <wps:cNvSpPr/>
                          <wps:spPr>
                            <a:xfrm>
                              <a:off x="239867" y="389280"/>
                              <a:ext cx="6786749" cy="904273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A849C68" w14:textId="1019ABCF" w:rsidR="00C50AEC" w:rsidRDefault="00C50AEC" w:rsidP="00C50AEC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20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201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6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10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-201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8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06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 xml:space="preserve">             </w:t>
                                </w:r>
                                <w:proofErr w:type="gramStart"/>
                                <w:r w:rsidRPr="00C50AEC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敲客校园</w:t>
                                </w:r>
                                <w:proofErr w:type="gramEnd"/>
                              </w:p>
                              <w:p w14:paraId="787B728A" w14:textId="67600BBC" w:rsidR="00C50AEC" w:rsidRPr="00C50AEC" w:rsidRDefault="00C50AEC" w:rsidP="00C50AEC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C50AEC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作为社团</w:t>
                                </w:r>
                                <w:r w:rsidRPr="00CE43AF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创始人</w:t>
                                </w:r>
                                <w:r w:rsidR="00CF54C9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，</w:t>
                                </w:r>
                                <w:r w:rsidRPr="00C50AEC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带领 20 人左右的编程爱好者团队开展交流活动和小型编程竞赛</w:t>
                                </w:r>
                              </w:p>
                              <w:p w14:paraId="56E19EC1" w14:textId="24247841" w:rsidR="008A4326" w:rsidRDefault="00C50AEC" w:rsidP="00C50AEC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C50AEC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组织团队成员完成外包任务，与创行中国合作完成了“摩麦搭档（H5）” “万豪问答（H5）”等多个项目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s:wsp>
                          <wps:cNvPr id="66" name="直接连接符 66"/>
                          <wps:cNvCnPr/>
                          <wps:spPr>
                            <a:xfrm>
                              <a:off x="140328" y="258024"/>
                              <a:ext cx="6484393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" lastClr="FFFFFF">
                                  <a:lumMod val="7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7" name="梯形 67"/>
                          <wps:cNvSpPr/>
                          <wps:spPr>
                            <a:xfrm>
                              <a:off x="683536" y="13580"/>
                              <a:ext cx="832959" cy="260653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8" name="梯形 68"/>
                          <wps:cNvSpPr/>
                          <wps:spPr>
                            <a:xfrm>
                              <a:off x="606582" y="13580"/>
                              <a:ext cx="833120" cy="26035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9" name="矩形 69"/>
                          <wps:cNvSpPr/>
                          <wps:spPr>
                            <a:xfrm>
                              <a:off x="0" y="13580"/>
                              <a:ext cx="961546" cy="260653"/>
                            </a:xfrm>
                            <a:prstGeom prst="rect">
                              <a:avLst/>
                            </a:prstGeom>
                            <a:solidFill>
                              <a:srgbClr val="42526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0" name="梯形 70"/>
                          <wps:cNvSpPr/>
                          <wps:spPr>
                            <a:xfrm>
                              <a:off x="543208" y="13580"/>
                              <a:ext cx="832959" cy="260653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1" name="直角三角形 71"/>
                          <wps:cNvSpPr/>
                          <wps:spPr>
                            <a:xfrm flipH="1" flipV="1">
                              <a:off x="0" y="271604"/>
                              <a:ext cx="130973" cy="77227"/>
                            </a:xfrm>
                            <a:prstGeom prst="rtTriangle">
                              <a:avLst/>
                            </a:prstGeom>
                            <a:solidFill>
                              <a:srgbClr val="44546A">
                                <a:lumMod val="5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2" name="矩形 72"/>
                          <wps:cNvSpPr/>
                          <wps:spPr>
                            <a:xfrm>
                              <a:off x="321398" y="0"/>
                              <a:ext cx="943127" cy="28892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64D4DFC" w14:textId="2F9C3C2B" w:rsidR="008A4326" w:rsidRDefault="00C50AEC" w:rsidP="008A4326">
                                <w:pPr>
                                  <w:pStyle w:val="a3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</w:rPr>
                                  <w:t>社团经历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89" name="图形 89" descr="校舍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7464" y="23854"/>
                            <a:ext cx="243205" cy="2432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F47A66" id="组合 90" o:spid="_x0000_s1050" style="position:absolute;left:0;text-align:left;margin-left:-67.45pt;margin-top:513.6pt;width:553.2pt;height:101.85pt;z-index:251704320" coordsize="70260,12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">
                <v:group id="组合 64" o:spid="_x0000_s1051" style="position:absolute;width:70260;height:12935" coordsize="70266,12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rect id="矩形 65" o:spid="_x0000_s1052" style="position:absolute;left:2398;top:3892;width:67868;height:9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" filled="f" stroked="f">
                    <v:textbox style="mso-fit-shape-to-text:t">
                      <w:txbxContent>
                        <w:p w14:paraId="0A849C68" w14:textId="1019ABCF" w:rsidR="00C50AEC" w:rsidRDefault="00C50AEC" w:rsidP="00C50AEC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20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201</w:t>
                          </w:r>
                          <w:r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6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10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-201</w:t>
                          </w:r>
                          <w:r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8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06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 xml:space="preserve">             </w:t>
                          </w:r>
                          <w:proofErr w:type="gramStart"/>
                          <w:r w:rsidRPr="00C50AEC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敲客校园</w:t>
                          </w:r>
                          <w:proofErr w:type="gramEnd"/>
                        </w:p>
                        <w:p w14:paraId="787B728A" w14:textId="67600BBC" w:rsidR="00C50AEC" w:rsidRPr="00C50AEC" w:rsidRDefault="00C50AEC" w:rsidP="00C50AEC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C50AEC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作为社团</w:t>
                          </w:r>
                          <w:r w:rsidRPr="00CE43AF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创始人</w:t>
                          </w:r>
                          <w:r w:rsidR="00CF54C9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，</w:t>
                          </w:r>
                          <w:r w:rsidRPr="00C50AEC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带领 20 人左右的编程爱好者团队开展交流活动和小型编程竞赛</w:t>
                          </w:r>
                        </w:p>
                        <w:p w14:paraId="56E19EC1" w14:textId="24247841" w:rsidR="008A4326" w:rsidRDefault="00C50AEC" w:rsidP="00C50AEC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C50AEC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组织团队成员完成外包任务，与创行中国合作完成了“摩麦搭档（H5）” “万豪问答（H5）”等多个项目</w:t>
                          </w:r>
                        </w:p>
                      </w:txbxContent>
                    </v:textbox>
                  </v:rect>
                  <v:line id="直接连接符 66" o:spid="_x0000_s1053" style="position:absolute;visibility:visible;mso-wrap-style:square" from="1403,2580" to="66247,2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" strokecolor="#bfbfbf">
                    <v:stroke joinstyle="miter"/>
                  </v:line>
                  <v:shape id="梯形 67" o:spid="_x0000_s1054" style="position:absolute;left:6835;top:135;width:8329;height:2607;visibility:visible;mso-wrap-style:square;v-text-anchor:middle" coordsize="832959,26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" path="m,260653l155401,,677558,,832959,260653,,260653xe" fillcolor="#425268" stroked="f" strokeweight="1pt">
                    <v:stroke joinstyle="miter"/>
                    <v:path arrowok="t" o:connecttype="custom" o:connectlocs="0,260653;155401,0;677558,0;832959,260653;0,260653" o:connectangles="0,0,0,0,0"/>
                  </v:shape>
                  <v:shape id="梯形 68" o:spid="_x0000_s1055" style="position:absolute;left:6065;top:135;width:8332;height:2604;visibility:visible;mso-wrap-style:square;v-text-anchor:middle" coordsize="83312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" path="m,260350l155221,,677899,,833120,260350,,260350xe" fillcolor="#f2f2f2" stroked="f" strokeweight="1pt">
                    <v:stroke joinstyle="miter"/>
                    <v:path arrowok="t" o:connecttype="custom" o:connectlocs="0,260350;155221,0;677899,0;833120,260350;0,260350" o:connectangles="0,0,0,0,0"/>
                  </v:shape>
                  <v:rect id="矩形 69" o:spid="_x0000_s1056" style="position:absolute;top:135;width:9615;height:26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" fillcolor="#425268" stroked="f" strokeweight="1pt"/>
                  <v:shape id="梯形 70" o:spid="_x0000_s1057" style="position:absolute;left:5432;top:135;width:8329;height:2607;visibility:visible;mso-wrap-style:square;v-text-anchor:middle" coordsize="832959,26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" path="m,260653l155401,,677558,,832959,260653,,260653xe" fillcolor="#425268" stroked="f" strokeweight="1pt">
                    <v:stroke joinstyle="miter"/>
                    <v:path arrowok="t" o:connecttype="custom" o:connectlocs="0,260653;155401,0;677558,0;832959,260653;0,260653" o:connectangles="0,0,0,0,0"/>
                  </v:shape>
                  <v:shape id="直角三角形 71" o:spid="_x0000_s1058" type="#_x0000_t6" style="position:absolute;top:2716;width:1309;height:77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" fillcolor="#222a35" stroked="f" strokeweight="1pt"/>
                  <v:rect id="矩形 72" o:spid="_x0000_s1059" style="position:absolute;left:3213;width:9432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cok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bFH6/pB8gVz8AAAD//wMAUEsBAi0AFAAGAAgAAAAhANvh9svuAAAAhQEAABMAAAAAAAAAAAAA&#10;AAAAAAAAAFtDb250ZW50X1R5cGVzXS54bWxQSwECLQAUAAYACAAAACEAWvQsW78AAAAVAQAACwAA&#10;AAAAAAAAAAAAAAAfAQAAX3JlbHMvLnJlbHNQSwECLQAUAAYACAAAACEAXpXKJMMAAADbAAAADwAA&#10;AAAAAAAAAAAAAAAHAgAAZHJzL2Rvd25yZXYueG1sUEsFBgAAAAADAAMAtwAAAPcCAAAAAA==&#10;" filled="f" stroked="f" strokeweight="1pt">
                    <v:textbox>
                      <w:txbxContent>
                        <w:p w14:paraId="564D4DFC" w14:textId="2F9C3C2B" w:rsidR="008A4326" w:rsidRDefault="00C50AEC" w:rsidP="008A4326">
                          <w:pPr>
                            <w:pStyle w:val="a3"/>
                            <w:spacing w:before="0" w:beforeAutospacing="0" w:after="0" w:afterAutospacing="0" w:line="312" w:lineRule="exact"/>
                            <w:jc w:val="distribute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</w:rPr>
                            <w:t>社团经历</w:t>
                          </w:r>
                        </w:p>
                      </w:txbxContent>
                    </v:textbox>
                  </v:rect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形 89" o:spid="_x0000_s1060" type="#_x0000_t75" alt="校舍" style="position:absolute;left:874;top:238;width:2432;height:2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">
                  <v:imagedata r:id="rId11" o:title="校舍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FB2A398" wp14:editId="67EB23B4">
                <wp:simplePos x="0" y="0"/>
                <wp:positionH relativeFrom="column">
                  <wp:posOffset>-857885</wp:posOffset>
                </wp:positionH>
                <wp:positionV relativeFrom="paragraph">
                  <wp:posOffset>8032419</wp:posOffset>
                </wp:positionV>
                <wp:extent cx="7025640" cy="139509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5640" cy="1395095"/>
                          <a:chOff x="0" y="0"/>
                          <a:chExt cx="7026649" cy="1395171"/>
                        </a:xfrm>
                      </wpg:grpSpPr>
                      <wpg:grpSp>
                        <wpg:cNvPr id="74" name="组合 74"/>
                        <wpg:cNvGrpSpPr/>
                        <wpg:grpSpPr>
                          <a:xfrm>
                            <a:off x="0" y="0"/>
                            <a:ext cx="7026649" cy="1395171"/>
                            <a:chOff x="0" y="0"/>
                            <a:chExt cx="7026649" cy="1395171"/>
                          </a:xfrm>
                        </wpg:grpSpPr>
                        <wps:wsp>
                          <wps:cNvPr id="75" name="矩形 75"/>
                          <wps:cNvSpPr/>
                          <wps:spPr>
                            <a:xfrm>
                              <a:off x="239900" y="389293"/>
                              <a:ext cx="6786749" cy="100587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6A4291" w14:textId="480153F5" w:rsidR="000C72E0" w:rsidRPr="000C72E0" w:rsidRDefault="000C72E0" w:rsidP="000C72E0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0C72E0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有良好的代码风格，结构清晰，命名规范，逻辑性强，注重代码质量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；</w:t>
                                </w:r>
                              </w:p>
                              <w:p w14:paraId="3D888214" w14:textId="14D2C301" w:rsidR="000C72E0" w:rsidRPr="000C72E0" w:rsidRDefault="000C72E0" w:rsidP="000C72E0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0C72E0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研读过多</w:t>
                                </w:r>
                                <w:proofErr w:type="gramStart"/>
                                <w:r w:rsidRPr="000C72E0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个</w:t>
                                </w:r>
                                <w:proofErr w:type="gramEnd"/>
                                <w:r w:rsidRPr="000C72E0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开源项目，学习改善代码的健壮性与扩展性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；</w:t>
                                </w:r>
                              </w:p>
                              <w:p w14:paraId="38F30518" w14:textId="0D139980" w:rsidR="000C72E0" w:rsidRPr="000C72E0" w:rsidRDefault="000C72E0" w:rsidP="000C72E0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0C72E0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喜欢钻研语言底层与框架原理，能够阅读英文文档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；</w:t>
                                </w:r>
                              </w:p>
                              <w:p w14:paraId="2F785804" w14:textId="5E173CAA" w:rsidR="008A4326" w:rsidRDefault="000C72E0" w:rsidP="000C72E0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0C72E0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善于与人沟通，有良好的团队合作精神和高度的责任感，能够承受压力，有较强的吃苦耐劳和创新精神。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s:wsp>
                          <wps:cNvPr id="76" name="直接连接符 76"/>
                          <wps:cNvCnPr/>
                          <wps:spPr>
                            <a:xfrm>
                              <a:off x="140328" y="258024"/>
                              <a:ext cx="6484393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" lastClr="FFFFFF">
                                  <a:lumMod val="7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7" name="梯形 77"/>
                          <wps:cNvSpPr/>
                          <wps:spPr>
                            <a:xfrm>
                              <a:off x="683536" y="13580"/>
                              <a:ext cx="832959" cy="260653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8" name="梯形 78"/>
                          <wps:cNvSpPr/>
                          <wps:spPr>
                            <a:xfrm>
                              <a:off x="606582" y="13580"/>
                              <a:ext cx="833120" cy="26035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9" name="矩形 79"/>
                          <wps:cNvSpPr/>
                          <wps:spPr>
                            <a:xfrm>
                              <a:off x="0" y="13580"/>
                              <a:ext cx="961546" cy="260653"/>
                            </a:xfrm>
                            <a:prstGeom prst="rect">
                              <a:avLst/>
                            </a:prstGeom>
                            <a:solidFill>
                              <a:srgbClr val="42526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80" name="梯形 80"/>
                          <wps:cNvSpPr/>
                          <wps:spPr>
                            <a:xfrm>
                              <a:off x="543208" y="13580"/>
                              <a:ext cx="832959" cy="260653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81" name="直角三角形 81"/>
                          <wps:cNvSpPr/>
                          <wps:spPr>
                            <a:xfrm flipH="1" flipV="1">
                              <a:off x="0" y="271604"/>
                              <a:ext cx="130973" cy="77227"/>
                            </a:xfrm>
                            <a:prstGeom prst="rtTriangle">
                              <a:avLst/>
                            </a:prstGeom>
                            <a:solidFill>
                              <a:srgbClr val="44546A">
                                <a:lumMod val="5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82" name="矩形 82"/>
                          <wps:cNvSpPr/>
                          <wps:spPr>
                            <a:xfrm>
                              <a:off x="321398" y="0"/>
                              <a:ext cx="943127" cy="28892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9F1DAEA" w14:textId="77777777" w:rsidR="002275B5" w:rsidRDefault="002275B5" w:rsidP="002275B5">
                                <w:pPr>
                                  <w:pStyle w:val="a3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  <w:p w14:paraId="30E7376F" w14:textId="39E82575" w:rsidR="008A4326" w:rsidRDefault="008A4326" w:rsidP="008A4326">
                                <w:pPr>
                                  <w:pStyle w:val="a3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wps:wsp>
                        <wps:cNvPr id="84" name="KSO_Shape"/>
                        <wps:cNvSpPr/>
                        <wps:spPr bwMode="auto">
                          <a:xfrm>
                            <a:off x="120769" y="43133"/>
                            <a:ext cx="204470" cy="192405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" lastClr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2A398" id="组合 85" o:spid="_x0000_s1061" style="position:absolute;left:0;text-align:left;margin-left:-67.55pt;margin-top:632.45pt;width:553.2pt;height:109.85pt;z-index:251692032" coordsize="70266,13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">
                <v:group id="组合 74" o:spid="_x0000_s1062" style="position:absolute;width:70266;height:13951" coordsize="70266,13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rect id="矩形 75" o:spid="_x0000_s1063" style="position:absolute;left:2399;top:3892;width:67867;height:10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" filled="f" stroked="f">
                    <v:textbox style="mso-fit-shape-to-text:t">
                      <w:txbxContent>
                        <w:p w14:paraId="2E6A4291" w14:textId="480153F5" w:rsidR="000C72E0" w:rsidRPr="000C72E0" w:rsidRDefault="000C72E0" w:rsidP="000C72E0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0C72E0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有良好的代码风格，结构清晰，命名规范，逻辑性强，注重代码质量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；</w:t>
                          </w:r>
                        </w:p>
                        <w:p w14:paraId="3D888214" w14:textId="14D2C301" w:rsidR="000C72E0" w:rsidRPr="000C72E0" w:rsidRDefault="000C72E0" w:rsidP="000C72E0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0C72E0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研读过多</w:t>
                          </w:r>
                          <w:proofErr w:type="gramStart"/>
                          <w:r w:rsidRPr="000C72E0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个</w:t>
                          </w:r>
                          <w:proofErr w:type="gramEnd"/>
                          <w:r w:rsidRPr="000C72E0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开源项目，学习改善代码的健壮性与扩展性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；</w:t>
                          </w:r>
                        </w:p>
                        <w:p w14:paraId="38F30518" w14:textId="0D139980" w:rsidR="000C72E0" w:rsidRPr="000C72E0" w:rsidRDefault="000C72E0" w:rsidP="000C72E0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0C72E0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喜欢钻研语言底层与框架原理，能够阅读英文文档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；</w:t>
                          </w:r>
                        </w:p>
                        <w:p w14:paraId="2F785804" w14:textId="5E173CAA" w:rsidR="008A4326" w:rsidRDefault="000C72E0" w:rsidP="000C72E0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0C72E0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善于与人沟通，有良好的团队合作精神和高度的责任感，能够承受压力，有较强的吃苦耐劳和创新精神。</w:t>
                          </w:r>
                        </w:p>
                      </w:txbxContent>
                    </v:textbox>
                  </v:rect>
                  <v:line id="直接连接符 76" o:spid="_x0000_s1064" style="position:absolute;visibility:visible;mso-wrap-style:square" from="1403,2580" to="66247,2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" strokecolor="#bfbfbf">
                    <v:stroke joinstyle="miter"/>
                  </v:line>
                  <v:shape id="梯形 77" o:spid="_x0000_s1065" style="position:absolute;left:6835;top:135;width:8329;height:2607;visibility:visible;mso-wrap-style:square;v-text-anchor:middle" coordsize="832959,26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" path="m,260653l155401,,677558,,832959,260653,,260653xe" fillcolor="#425268" stroked="f" strokeweight="1pt">
                    <v:stroke joinstyle="miter"/>
                    <v:path arrowok="t" o:connecttype="custom" o:connectlocs="0,260653;155401,0;677558,0;832959,260653;0,260653" o:connectangles="0,0,0,0,0"/>
                  </v:shape>
                  <v:shape id="梯形 78" o:spid="_x0000_s1066" style="position:absolute;left:6065;top:135;width:8332;height:2604;visibility:visible;mso-wrap-style:square;v-text-anchor:middle" coordsize="83312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" path="m,260350l155221,,677899,,833120,260350,,260350xe" fillcolor="#f2f2f2" stroked="f" strokeweight="1pt">
                    <v:stroke joinstyle="miter"/>
                    <v:path arrowok="t" o:connecttype="custom" o:connectlocs="0,260350;155221,0;677899,0;833120,260350;0,260350" o:connectangles="0,0,0,0,0"/>
                  </v:shape>
                  <v:rect id="矩形 79" o:spid="_x0000_s1067" style="position:absolute;top:135;width:9615;height:26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" fillcolor="#425268" stroked="f" strokeweight="1pt"/>
                  <v:shape id="梯形 80" o:spid="_x0000_s1068" style="position:absolute;left:5432;top:135;width:8329;height:2607;visibility:visible;mso-wrap-style:square;v-text-anchor:middle" coordsize="832959,26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" path="m,260653l155401,,677558,,832959,260653,,260653xe" fillcolor="#425268" stroked="f" strokeweight="1pt">
                    <v:stroke joinstyle="miter"/>
                    <v:path arrowok="t" o:connecttype="custom" o:connectlocs="0,260653;155401,0;677558,0;832959,260653;0,260653" o:connectangles="0,0,0,0,0"/>
                  </v:shape>
                  <v:shape id="直角三角形 81" o:spid="_x0000_s1069" type="#_x0000_t6" style="position:absolute;top:2716;width:1309;height:77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" fillcolor="#222a35" stroked="f" strokeweight="1pt"/>
                  <v:rect id="矩形 82" o:spid="_x0000_s1070" style="position:absolute;left:3213;width:9432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" filled="f" stroked="f" strokeweight="1pt">
                    <v:textbox>
                      <w:txbxContent>
                        <w:p w14:paraId="19F1DAEA" w14:textId="77777777" w:rsidR="002275B5" w:rsidRDefault="002275B5" w:rsidP="002275B5">
                          <w:pPr>
                            <w:pStyle w:val="a3"/>
                            <w:spacing w:before="0" w:beforeAutospacing="0" w:after="0" w:afterAutospacing="0" w:line="312" w:lineRule="exact"/>
                            <w:jc w:val="distribute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  <w:p w14:paraId="30E7376F" w14:textId="39E82575" w:rsidR="008A4326" w:rsidRDefault="008A4326" w:rsidP="008A4326">
                          <w:pPr>
                            <w:pStyle w:val="a3"/>
                            <w:spacing w:before="0" w:beforeAutospacing="0" w:after="0" w:afterAutospacing="0" w:line="312" w:lineRule="exact"/>
                            <w:jc w:val="distribute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shape id="KSO_Shape" o:spid="_x0000_s1071" style="position:absolute;left:1207;top:431;width:2045;height:1924;visibility:visible;mso-wrap-style:square;v-text-anchor:middle" coordsize="2274888,213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fillcolor="window" stroked="f">
                  <v:path arrowok="t" o:connecttype="custom" o:connectlocs="87263,106736;95924,116244;95182,118351;92622,139306;76425,161243;79056,137007;75851,118136;75324,115980;84176,106569;115973,94039;136931,101445;156909,108539;162023,112182;165465,117455;169408,130110;171128,144897;170388,149954;166851,152567;153588,156833;127731,160284;60392,91762;40038,159997;15504,156330;3846,152255;621,149691;215,142740;2126,128528;6116,116808;9675,111703;15504,107988;37363,100510;56952,93320;90516,431;97383,2563;103555,6324;108842,11450;113053,17773;116019,25055;117527,33103;117359,42733;114967,53631;110684,64219;104751,73537;93411,98256;86497,103550;84224,103310;76186,96723;65755,72602;59965,63093;55874,52434;53745,41535;53769,32193;55468,24193;58578,17007;62908,10803;68315,5797;74559,2252;81521,287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1E8471F7" wp14:editId="0E265CB9">
                <wp:simplePos x="0" y="0"/>
                <wp:positionH relativeFrom="column">
                  <wp:posOffset>-856615</wp:posOffset>
                </wp:positionH>
                <wp:positionV relativeFrom="paragraph">
                  <wp:posOffset>-528016</wp:posOffset>
                </wp:positionV>
                <wp:extent cx="7025005" cy="6937375"/>
                <wp:effectExtent l="0" t="0" r="0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5005" cy="6937375"/>
                          <a:chOff x="0" y="0"/>
                          <a:chExt cx="7025080" cy="6937385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0" y="0"/>
                            <a:ext cx="7025080" cy="6937385"/>
                            <a:chOff x="0" y="0"/>
                            <a:chExt cx="7025277" cy="6937450"/>
                          </a:xfrm>
                        </wpg:grpSpPr>
                        <wps:wsp>
                          <wps:cNvPr id="43" name="Rectangl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239477" y="343548"/>
                              <a:ext cx="6785800" cy="659390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E831007" w14:textId="6753EE7E" w:rsidR="00CF12D3" w:rsidRDefault="00CF12D3" w:rsidP="00CF12D3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20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201</w:t>
                                </w:r>
                                <w:r w:rsidR="00AE3EE6"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7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.0</w:t>
                                </w:r>
                                <w:r w:rsidR="00AE3EE6"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9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 xml:space="preserve">-至今            </w:t>
                                </w:r>
                                <w:r w:rsidR="00045B26"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 xml:space="preserve">     </w:t>
                                </w:r>
                                <w:r w:rsidR="002150A0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基于D</w:t>
                                </w:r>
                                <w:r w:rsidR="002150A0"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irectX</w:t>
                                </w:r>
                                <w:r w:rsidR="002150A0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的C</w:t>
                                </w:r>
                                <w:r w:rsidR="002150A0"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++</w:t>
                                </w:r>
                                <w:r w:rsidR="00AE3EE6"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2D</w:t>
                                </w:r>
                                <w:r w:rsidR="00AE3EE6" w:rsidRPr="00AE3EE6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游戏引擎</w:t>
                                </w:r>
                              </w:p>
                              <w:p w14:paraId="150ABF4D" w14:textId="6FA6DEA6" w:rsidR="00CF12D3" w:rsidRDefault="00AE3EE6" w:rsidP="00CF12D3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项目地址</w:t>
                                </w:r>
                                <w:r w:rsidR="00CF12D3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：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https://github.com/KiwanoEngine/kiwano</w:t>
                                </w:r>
                              </w:p>
                              <w:p w14:paraId="46B5459F" w14:textId="52CFB05E" w:rsidR="00AE3EE6" w:rsidRDefault="00AE3EE6" w:rsidP="00AE3EE6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作为项目发起人，设计和开发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了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基于 DirectX 的 C++ 2D 游戏开发框架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；</w:t>
                                </w:r>
                              </w:p>
                              <w:p w14:paraId="1262C75A" w14:textId="72EA45A1" w:rsidR="00AE3EE6" w:rsidRPr="00AE3EE6" w:rsidRDefault="00AE3EE6" w:rsidP="00AE3EE6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该引擎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包含渲染引擎、场景管理、动画管理、GUI、音频引擎、物理引擎等模块，具有较完善的日志、内存管理、资源管理、事件分发与监听机制等功能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；</w:t>
                                </w:r>
                              </w:p>
                              <w:p w14:paraId="728685CF" w14:textId="5E009CBD" w:rsidR="00AE3EE6" w:rsidRPr="00AE3EE6" w:rsidRDefault="00AE3EE6" w:rsidP="00AE3EE6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以该项目完成了毕业设计《基于C++</w:t>
                                </w:r>
                                <w:r w:rsidRPr="00BA319F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泛型与元编程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的游戏引擎性能优化方案研究》，并申请了软件著作权和发明专利</w:t>
                                </w:r>
                                <w:r w:rsidR="00BF1C63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（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在审</w:t>
                                </w:r>
                                <w:r w:rsidR="00BF1C63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）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；</w:t>
                                </w:r>
                              </w:p>
                              <w:p w14:paraId="0CA08041" w14:textId="691ED624" w:rsidR="00AE3EE6" w:rsidRPr="00AE3EE6" w:rsidRDefault="008E3FC2" w:rsidP="00AE3EE6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具有</w:t>
                                </w:r>
                                <w:r w:rsidR="00CA01CB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易</w:t>
                                </w:r>
                                <w:r w:rsidR="00AE3EE6"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扩展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性</w:t>
                                </w:r>
                                <w:r w:rsidR="00AE3EE6"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，支持基于 XAudio2的多媒体音频模块、基于 CURL 的 HTTP 模块等</w:t>
                                </w:r>
                                <w:r w:rsid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；</w:t>
                                </w:r>
                              </w:p>
                              <w:p w14:paraId="365BDF99" w14:textId="7715C3C5" w:rsidR="00CF12D3" w:rsidRDefault="00AE3EE6" w:rsidP="00AE3EE6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基于 Golang + OpenGL 开发的 </w:t>
                                </w:r>
                                <w:proofErr w:type="spellStart"/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KiwanoGo</w:t>
                                </w:r>
                                <w:proofErr w:type="spellEnd"/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项目仍在进行中，预计将实现跨平台、3D支持等更多功能</w:t>
                                </w:r>
                                <w:r w:rsidR="00CF12D3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。</w:t>
                                </w:r>
                              </w:p>
                              <w:p w14:paraId="7D9DCA31" w14:textId="77777777" w:rsidR="00CF12D3" w:rsidRPr="00AE3EE6" w:rsidRDefault="00CF12D3" w:rsidP="00CF12D3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262626"/>
                                    <w:kern w:val="24"/>
                                    <w14:textFill>
                                      <w14:solidFill>
                                        <w14:srgbClr w14:val="262626">
                                          <w14:lumMod w14:val="85000"/>
                                          <w14:lumOff w14:val="15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</w:p>
                              <w:p w14:paraId="2962C34C" w14:textId="40FFB877" w:rsidR="00CF12D3" w:rsidRDefault="00CF12D3" w:rsidP="00CF12D3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20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201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8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0</w:t>
                                </w:r>
                                <w:r w:rsidR="00AE3EE6"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5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-201</w:t>
                                </w:r>
                                <w:r w:rsidR="00AE3EE6"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9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AE3EE6"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05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 xml:space="preserve">             </w:t>
                                </w:r>
                                <w:r w:rsidR="00AE3EE6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基于</w:t>
                                </w:r>
                                <w:r w:rsidR="00AE3EE6"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NTP</w:t>
                                </w:r>
                                <w:r w:rsidR="00AE3EE6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的自校时打铃系统</w:t>
                                </w:r>
                              </w:p>
                              <w:p w14:paraId="4CEAFA13" w14:textId="130CB124" w:rsidR="00CF12D3" w:rsidRDefault="00AE3EE6" w:rsidP="00CF12D3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项目地址：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https://github.com/nomango/bellex</w:t>
                                </w:r>
                              </w:p>
                              <w:p w14:paraId="50549C49" w14:textId="5BDBB007" w:rsidR="00AE3EE6" w:rsidRPr="00AE3EE6" w:rsidRDefault="00AE3EE6" w:rsidP="00AE3EE6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作为项目负责人带领8人小组设计和开发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该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系统，该项目成功获得2018年国家级大</w:t>
                                </w:r>
                                <w:proofErr w:type="gramStart"/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创项目</w:t>
                                </w:r>
                                <w:proofErr w:type="gramEnd"/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立项资格，并在2019年互联网+大赛中</w:t>
                                </w:r>
                                <w:proofErr w:type="gramStart"/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获得校赛第三名</w:t>
                                </w:r>
                                <w:proofErr w:type="gramEnd"/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；</w:t>
                                </w:r>
                              </w:p>
                              <w:p w14:paraId="58FC8FD5" w14:textId="7624CADC" w:rsidR="00AE3EE6" w:rsidRPr="00AE3EE6" w:rsidRDefault="00AE3EE6" w:rsidP="00AE3EE6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后端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包含一个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使用 Beego 开发</w:t>
                                </w:r>
                                <w:r w:rsidR="00B05C71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的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 w:rsidRPr="00B05C71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RESTful</w:t>
                                </w:r>
                                <w:r w:rsidR="00B05C71" w:rsidRPr="00B05C71"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 w:rsidR="00B05C71" w:rsidRPr="00B05C71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API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应用，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和一个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Golang TCP 服务器，</w:t>
                                </w:r>
                                <w:proofErr w:type="gramStart"/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两服务</w:t>
                                </w:r>
                                <w:proofErr w:type="gramEnd"/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间使用 </w:t>
                                </w:r>
                                <w:r w:rsidRPr="00B05C71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RPC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进行通信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；</w:t>
                                </w:r>
                              </w:p>
                              <w:p w14:paraId="6C26CD1F" w14:textId="172E811A" w:rsidR="00AE3EE6" w:rsidRPr="00AE3EE6" w:rsidRDefault="00AE3EE6" w:rsidP="00AE3EE6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前端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包含一个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使用 </w:t>
                                </w:r>
                                <w:r w:rsidRPr="00B05C71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Vue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+ </w:t>
                                </w:r>
                                <w:proofErr w:type="spellStart"/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ElementUI</w:t>
                                </w:r>
                                <w:proofErr w:type="spellEnd"/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开发单页面 Web 应用，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和一个基于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 w:rsidRPr="00B05C71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Electron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开发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的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C/S 应用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；</w:t>
                                </w:r>
                              </w:p>
                              <w:p w14:paraId="4130DD23" w14:textId="6C82F140" w:rsidR="00AE3EE6" w:rsidRPr="007677AB" w:rsidRDefault="00AE3EE6" w:rsidP="007677AB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使用 </w:t>
                                </w:r>
                                <w:r w:rsidRPr="00B05C71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Jenkins</w:t>
                                </w: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pipeline 进行持续集成和自动化部署，通过 </w:t>
                                </w:r>
                                <w:proofErr w:type="spellStart"/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Github</w:t>
                                </w:r>
                                <w:proofErr w:type="spellEnd"/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hook 配置 </w:t>
                                </w:r>
                                <w:proofErr w:type="spellStart"/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GitSCM</w:t>
                                </w:r>
                                <w:proofErr w:type="spellEnd"/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自动拉取代码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；</w:t>
                                </w:r>
                              </w:p>
                              <w:p w14:paraId="1E2C1404" w14:textId="204A588A" w:rsidR="00CF12D3" w:rsidRDefault="00AE3EE6" w:rsidP="00AE3EE6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AE3EE6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负责技术文档的编写以及维护，定期 review 小组成员的代码，与团队共同学习以及成长</w:t>
                                </w:r>
                                <w:r w:rsidR="00CF12D3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。</w:t>
                                </w:r>
                              </w:p>
                              <w:p w14:paraId="52041032" w14:textId="77777777" w:rsidR="007677AB" w:rsidRPr="00AE3EE6" w:rsidRDefault="007677AB" w:rsidP="007677AB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262626"/>
                                    <w:kern w:val="24"/>
                                    <w14:textFill>
                                      <w14:solidFill>
                                        <w14:srgbClr w14:val="262626">
                                          <w14:lumMod w14:val="85000"/>
                                          <w14:lumOff w14:val="15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</w:p>
                              <w:p w14:paraId="00EE1ECB" w14:textId="1EEE44CB" w:rsidR="007677AB" w:rsidRDefault="007677AB" w:rsidP="007677AB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20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201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9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04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-201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9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04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 xml:space="preserve">            </w:t>
                                </w:r>
                                <w:r w:rsidR="003F327C"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适用于M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odern C++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25268"/>
                                    <w:kern w:val="24"/>
                                    <w:sz w:val="22"/>
                                    <w:szCs w:val="22"/>
                                  </w:rPr>
                                  <w:t>的Json库</w:t>
                                </w:r>
                              </w:p>
                              <w:p w14:paraId="4A1FEFF1" w14:textId="404492B0" w:rsidR="007677AB" w:rsidRDefault="007677AB" w:rsidP="007677AB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7677AB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项目地址：https://github.com/nomango/json-cpp</w:t>
                                </w:r>
                              </w:p>
                              <w:p w14:paraId="217D55DA" w14:textId="18B803DD" w:rsidR="007677AB" w:rsidRPr="007677AB" w:rsidRDefault="007677AB" w:rsidP="007677AB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7677AB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一个为 </w:t>
                                </w:r>
                                <w:r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Modern </w:t>
                                </w:r>
                                <w:r w:rsidRPr="007677AB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C++ 量身打造的轻量级 JSON 通用工具，轻松完成 JSON 解析和序列化功能，并和 C++ 输入输出流交互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；</w:t>
                                </w:r>
                              </w:p>
                              <w:p w14:paraId="60534C68" w14:textId="193EADD7" w:rsidR="007677AB" w:rsidRPr="007677AB" w:rsidRDefault="007677AB" w:rsidP="007677AB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7677AB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根据 </w:t>
                                </w:r>
                                <w:r w:rsidRPr="00B05C71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STL</w:t>
                                </w:r>
                                <w:r w:rsidRPr="007677AB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设计规范设计接口，支持 for-each 循环和迭代器遍历，支持从其他类型迭代器导入导出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；</w:t>
                                </w:r>
                              </w:p>
                              <w:p w14:paraId="5F336705" w14:textId="49973AB7" w:rsidR="007677AB" w:rsidRPr="007677AB" w:rsidRDefault="007677AB" w:rsidP="007677AB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line="360" w:lineRule="exact"/>
                                  <w:textAlignment w:val="baseline"/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</w:pPr>
                                <w:r w:rsidRPr="007677AB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使用抽象接口 </w:t>
                                </w:r>
                                <w:proofErr w:type="spellStart"/>
                                <w:r w:rsidRPr="007677AB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output_adapter</w:t>
                                </w:r>
                                <w:proofErr w:type="spellEnd"/>
                                <w:r w:rsidRPr="007677AB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和 </w:t>
                                </w:r>
                                <w:proofErr w:type="spellStart"/>
                                <w:r w:rsidRPr="007677AB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input_adapter</w:t>
                                </w:r>
                                <w:proofErr w:type="spellEnd"/>
                                <w:r w:rsidRPr="007677AB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 xml:space="preserve"> 实现序列化和反序列化，易于扩展到非标准流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中。</w:t>
                                </w:r>
                              </w:p>
                            </w:txbxContent>
                          </wps:txbx>
                          <wps:bodyPr wrap="square">
                            <a:spAutoFit/>
                          </wps:bodyPr>
                        </wps:wsp>
                        <wps:wsp>
                          <wps:cNvPr id="44" name="直接连接符 44"/>
                          <wps:cNvCnPr/>
                          <wps:spPr>
                            <a:xfrm>
                              <a:off x="140328" y="258023"/>
                              <a:ext cx="6484393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ysClr val="window" lastClr="FFFFFF">
                                  <a:lumMod val="7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55" name="梯形 55"/>
                          <wps:cNvSpPr/>
                          <wps:spPr>
                            <a:xfrm>
                              <a:off x="683536" y="18107"/>
                              <a:ext cx="832959" cy="260653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6" name="梯形 56"/>
                          <wps:cNvSpPr/>
                          <wps:spPr>
                            <a:xfrm>
                              <a:off x="606582" y="18107"/>
                              <a:ext cx="832959" cy="260653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ysClr val="window" lastClr="FFFFFF">
                                <a:lumMod val="95000"/>
                              </a:sys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7" name="矩形 57"/>
                          <wps:cNvSpPr/>
                          <wps:spPr>
                            <a:xfrm>
                              <a:off x="0" y="18107"/>
                              <a:ext cx="961546" cy="260653"/>
                            </a:xfrm>
                            <a:prstGeom prst="rect">
                              <a:avLst/>
                            </a:prstGeom>
                            <a:solidFill>
                              <a:srgbClr val="42526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8" name="梯形 58"/>
                          <wps:cNvSpPr/>
                          <wps:spPr>
                            <a:xfrm>
                              <a:off x="543208" y="18107"/>
                              <a:ext cx="832959" cy="260653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9" name="直角三角形 59"/>
                          <wps:cNvSpPr/>
                          <wps:spPr>
                            <a:xfrm flipH="1" flipV="1">
                              <a:off x="0" y="276130"/>
                              <a:ext cx="130973" cy="77227"/>
                            </a:xfrm>
                            <a:prstGeom prst="rtTriangle">
                              <a:avLst/>
                            </a:prstGeom>
                            <a:solidFill>
                              <a:srgbClr val="44546A">
                                <a:lumMod val="50000"/>
                              </a:srgb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0" name="矩形 60"/>
                          <wps:cNvSpPr/>
                          <wps:spPr>
                            <a:xfrm>
                              <a:off x="321398" y="0"/>
                              <a:ext cx="943127" cy="28892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C0891E8" w14:textId="7BD26A2A" w:rsidR="00CF12D3" w:rsidRDefault="00CF12D3" w:rsidP="00CF12D3">
                                <w:pPr>
                                  <w:pStyle w:val="a3"/>
                                  <w:spacing w:before="0" w:beforeAutospacing="0" w:after="0" w:afterAutospacing="0" w:line="312" w:lineRule="exact"/>
                                  <w:jc w:val="distribute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color w:val="FFFFFF"/>
                                    <w:kern w:val="24"/>
                                  </w:rPr>
                                  <w:t>开源项目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pic:pic xmlns:pic="http://schemas.openxmlformats.org/drawingml/2006/picture">
                        <pic:nvPicPr>
                          <pic:cNvPr id="83" name="图形 83" descr="网络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8341" y="30336"/>
                            <a:ext cx="227965" cy="227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8471F7" id="组合 88" o:spid="_x0000_s1072" style="position:absolute;left:0;text-align:left;margin-left:-67.45pt;margin-top:-41.6pt;width:553.15pt;height:546.25pt;z-index:251702272" coordsize="70250,69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">
                <v:group id="组合 42" o:spid="_x0000_s1073" style="position:absolute;width:70250;height:69373" coordsize="70252,6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ect id="Rectangle 3" o:spid="_x0000_s1074" style="position:absolute;left:2394;top:3435;width:67858;height:65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" filled="f" stroked="f">
                    <v:textbox style="mso-fit-shape-to-text:t">
                      <w:txbxContent>
                        <w:p w14:paraId="4E831007" w14:textId="6753EE7E" w:rsidR="00CF12D3" w:rsidRDefault="00CF12D3" w:rsidP="00CF12D3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20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201</w:t>
                          </w:r>
                          <w:r w:rsidR="00AE3EE6"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.0</w:t>
                          </w:r>
                          <w:r w:rsidR="00AE3EE6"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9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 xml:space="preserve">-至今            </w:t>
                          </w:r>
                          <w:r w:rsidR="00045B26"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 xml:space="preserve">     </w:t>
                          </w:r>
                          <w:r w:rsidR="002150A0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基于D</w:t>
                          </w:r>
                          <w:r w:rsidR="002150A0"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irectX</w:t>
                          </w:r>
                          <w:r w:rsidR="002150A0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的C</w:t>
                          </w:r>
                          <w:r w:rsidR="002150A0"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++</w:t>
                          </w:r>
                          <w:r w:rsidR="00AE3EE6"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2D</w:t>
                          </w:r>
                          <w:r w:rsidR="00AE3EE6" w:rsidRPr="00AE3EE6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游戏引擎</w:t>
                          </w:r>
                        </w:p>
                        <w:p w14:paraId="150ABF4D" w14:textId="6FA6DEA6" w:rsidR="00CF12D3" w:rsidRDefault="00AE3EE6" w:rsidP="00CF12D3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项目地址</w:t>
                          </w:r>
                          <w:r w:rsidR="00CF12D3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：</w:t>
                          </w:r>
                          <w:r w:rsidRPr="00AE3EE6"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https://github.com/KiwanoEngine/kiwano</w:t>
                          </w:r>
                        </w:p>
                        <w:p w14:paraId="46B5459F" w14:textId="52CFB05E" w:rsidR="00AE3EE6" w:rsidRDefault="00AE3EE6" w:rsidP="00AE3EE6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作为项目发起人，设计和开发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了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基于 DirectX 的 C++ 2D 游戏开发框架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；</w:t>
                          </w:r>
                        </w:p>
                        <w:p w14:paraId="1262C75A" w14:textId="72EA45A1" w:rsidR="00AE3EE6" w:rsidRPr="00AE3EE6" w:rsidRDefault="00AE3EE6" w:rsidP="00AE3EE6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该引擎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包含渲染引擎、场景管理、动画管理、GUI、音频引擎、物理引擎等模块，具有较完善的日志、内存管理、资源管理、事件分发与监听机制等功能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；</w:t>
                          </w:r>
                        </w:p>
                        <w:p w14:paraId="728685CF" w14:textId="5E009CBD" w:rsidR="00AE3EE6" w:rsidRPr="00AE3EE6" w:rsidRDefault="00AE3EE6" w:rsidP="00AE3EE6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以该项目完成了毕业设计《基于C++</w:t>
                          </w:r>
                          <w:r w:rsidRPr="00BA319F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泛型与元编程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的游戏引擎性能优化方案研究》，并申请了软件著作权和发明专利</w:t>
                          </w:r>
                          <w:r w:rsidR="00BF1C63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（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在审</w:t>
                          </w:r>
                          <w:r w:rsidR="00BF1C63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）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；</w:t>
                          </w:r>
                        </w:p>
                        <w:p w14:paraId="0CA08041" w14:textId="691ED624" w:rsidR="00AE3EE6" w:rsidRPr="00AE3EE6" w:rsidRDefault="008E3FC2" w:rsidP="00AE3EE6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具有</w:t>
                          </w:r>
                          <w:r w:rsidR="00CA01CB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易</w:t>
                          </w:r>
                          <w:r w:rsidR="00AE3EE6"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扩展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性</w:t>
                          </w:r>
                          <w:r w:rsidR="00AE3EE6"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，支持基于 XAudio2的多媒体音频模块、基于 CURL 的 HTTP 模块等</w:t>
                          </w:r>
                          <w:r w:rsid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；</w:t>
                          </w:r>
                        </w:p>
                        <w:p w14:paraId="365BDF99" w14:textId="7715C3C5" w:rsidR="00CF12D3" w:rsidRDefault="00AE3EE6" w:rsidP="00AE3EE6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基于 Golang + OpenGL 开发的 </w:t>
                          </w:r>
                          <w:proofErr w:type="spellStart"/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KiwanoGo</w:t>
                          </w:r>
                          <w:proofErr w:type="spellEnd"/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项目仍在进行中，预计将实现跨平台、3D支持等更多功能</w:t>
                          </w:r>
                          <w:r w:rsidR="00CF12D3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。</w:t>
                          </w:r>
                        </w:p>
                        <w:p w14:paraId="7D9DCA31" w14:textId="77777777" w:rsidR="00CF12D3" w:rsidRPr="00AE3EE6" w:rsidRDefault="00CF12D3" w:rsidP="00CF12D3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262626"/>
                              <w:kern w:val="24"/>
                              <w14:textFill>
                                <w14:solidFill>
                                  <w14:srgbClr w14:val="262626">
                                    <w14:lumMod w14:val="85000"/>
                                    <w14:lumOff w14:val="15000"/>
                                  </w14:srgbClr>
                                </w14:solidFill>
                              </w14:textFill>
                            </w:rPr>
                          </w:pPr>
                        </w:p>
                        <w:p w14:paraId="2962C34C" w14:textId="40FFB877" w:rsidR="00CF12D3" w:rsidRDefault="00CF12D3" w:rsidP="00CF12D3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20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201</w:t>
                          </w:r>
                          <w:r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8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0</w:t>
                          </w:r>
                          <w:r w:rsidR="00AE3EE6"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5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-201</w:t>
                          </w:r>
                          <w:r w:rsidR="00AE3EE6"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9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.</w:t>
                          </w:r>
                          <w:r w:rsidR="00AE3EE6"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05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 xml:space="preserve">             </w:t>
                          </w:r>
                          <w:r w:rsidR="00AE3EE6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基于</w:t>
                          </w:r>
                          <w:r w:rsidR="00AE3EE6"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NTP</w:t>
                          </w:r>
                          <w:r w:rsidR="00AE3EE6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的自校时打铃系统</w:t>
                          </w:r>
                        </w:p>
                        <w:p w14:paraId="4CEAFA13" w14:textId="130CB124" w:rsidR="00CF12D3" w:rsidRDefault="00AE3EE6" w:rsidP="00CF12D3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项目地址：</w:t>
                          </w:r>
                          <w:r w:rsidRPr="00AE3EE6"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https://github.com/nomango/bellex</w:t>
                          </w:r>
                        </w:p>
                        <w:p w14:paraId="50549C49" w14:textId="5BDBB007" w:rsidR="00AE3EE6" w:rsidRPr="00AE3EE6" w:rsidRDefault="00AE3EE6" w:rsidP="00AE3EE6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作为项目负责人带领8人小组设计和开发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该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系统，该项目成功获得2018年国家级大</w:t>
                          </w:r>
                          <w:proofErr w:type="gramStart"/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创项目</w:t>
                          </w:r>
                          <w:proofErr w:type="gramEnd"/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立项资格，并在2019年互联网+大赛中</w:t>
                          </w:r>
                          <w:proofErr w:type="gramStart"/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获得校赛第三名</w:t>
                          </w:r>
                          <w:proofErr w:type="gramEnd"/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；</w:t>
                          </w:r>
                        </w:p>
                        <w:p w14:paraId="58FC8FD5" w14:textId="7624CADC" w:rsidR="00AE3EE6" w:rsidRPr="00AE3EE6" w:rsidRDefault="00AE3EE6" w:rsidP="00AE3EE6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后端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包含一个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使用 Beego 开发</w:t>
                          </w:r>
                          <w:r w:rsidR="00B05C71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的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  <w:r w:rsidRPr="00B05C71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RESTful</w:t>
                          </w:r>
                          <w:r w:rsidR="00B05C71" w:rsidRPr="00B05C71"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  <w:r w:rsidR="00B05C71" w:rsidRPr="00B05C71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API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应用，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和一个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Golang TCP 服务器，</w:t>
                          </w:r>
                          <w:proofErr w:type="gramStart"/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两服务</w:t>
                          </w:r>
                          <w:proofErr w:type="gramEnd"/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间使用 </w:t>
                          </w:r>
                          <w:r w:rsidRPr="00B05C71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RPC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进行通信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；</w:t>
                          </w:r>
                        </w:p>
                        <w:p w14:paraId="6C26CD1F" w14:textId="172E811A" w:rsidR="00AE3EE6" w:rsidRPr="00AE3EE6" w:rsidRDefault="00AE3EE6" w:rsidP="00AE3EE6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前端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包含一个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使用 </w:t>
                          </w:r>
                          <w:r w:rsidRPr="00B05C71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Vue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+ </w:t>
                          </w:r>
                          <w:proofErr w:type="spellStart"/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ElementUI</w:t>
                          </w:r>
                          <w:proofErr w:type="spellEnd"/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开发单页面 Web 应用，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和一个基于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</w:t>
                          </w:r>
                          <w:r w:rsidRPr="00B05C71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Electron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开发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的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C/S 应用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；</w:t>
                          </w:r>
                        </w:p>
                        <w:p w14:paraId="4130DD23" w14:textId="6C82F140" w:rsidR="00AE3EE6" w:rsidRPr="007677AB" w:rsidRDefault="00AE3EE6" w:rsidP="007677AB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使用 </w:t>
                          </w:r>
                          <w:r w:rsidRPr="00B05C71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Jenkins</w:t>
                          </w: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pipeline 进行持续集成和自动化部署，通过 </w:t>
                          </w:r>
                          <w:proofErr w:type="spellStart"/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Github</w:t>
                          </w:r>
                          <w:proofErr w:type="spellEnd"/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hook 配置 </w:t>
                          </w:r>
                          <w:proofErr w:type="spellStart"/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GitSCM</w:t>
                          </w:r>
                          <w:proofErr w:type="spellEnd"/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自动拉取代码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；</w:t>
                          </w:r>
                        </w:p>
                        <w:p w14:paraId="1E2C1404" w14:textId="204A588A" w:rsidR="00CF12D3" w:rsidRDefault="00AE3EE6" w:rsidP="00AE3EE6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AE3EE6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负责技术文档的编写以及维护，定期 review 小组成员的代码，与团队共同学习以及成长</w:t>
                          </w:r>
                          <w:r w:rsidR="00CF12D3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。</w:t>
                          </w:r>
                        </w:p>
                        <w:p w14:paraId="52041032" w14:textId="77777777" w:rsidR="007677AB" w:rsidRPr="00AE3EE6" w:rsidRDefault="007677AB" w:rsidP="007677AB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262626"/>
                              <w:kern w:val="24"/>
                              <w14:textFill>
                                <w14:solidFill>
                                  <w14:srgbClr w14:val="262626">
                                    <w14:lumMod w14:val="85000"/>
                                    <w14:lumOff w14:val="15000"/>
                                  </w14:srgbClr>
                                </w14:solidFill>
                              </w14:textFill>
                            </w:rPr>
                          </w:pPr>
                        </w:p>
                        <w:p w14:paraId="00EE1ECB" w14:textId="1EEE44CB" w:rsidR="007677AB" w:rsidRDefault="007677AB" w:rsidP="007677AB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20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201</w:t>
                          </w:r>
                          <w:r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9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04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-201</w:t>
                          </w:r>
                          <w:r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9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04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 xml:space="preserve">            </w:t>
                          </w:r>
                          <w:r w:rsidR="003F327C"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适用于M</w:t>
                          </w:r>
                          <w:r>
                            <w:rPr>
                              <w:rFonts w:ascii="微软雅黑" w:eastAsia="微软雅黑" w:hAnsi="微软雅黑" w:cs="Times New Roman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odern C++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25268"/>
                              <w:kern w:val="24"/>
                              <w:sz w:val="22"/>
                              <w:szCs w:val="22"/>
                            </w:rPr>
                            <w:t>的Json库</w:t>
                          </w:r>
                        </w:p>
                        <w:p w14:paraId="4A1FEFF1" w14:textId="404492B0" w:rsidR="007677AB" w:rsidRDefault="007677AB" w:rsidP="007677AB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7677AB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项目地址：https://github.com/nomango/json-cpp</w:t>
                          </w:r>
                        </w:p>
                        <w:p w14:paraId="217D55DA" w14:textId="18B803DD" w:rsidR="007677AB" w:rsidRPr="007677AB" w:rsidRDefault="007677AB" w:rsidP="007677AB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7677AB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一个为 </w:t>
                          </w:r>
                          <w:r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Modern </w:t>
                          </w:r>
                          <w:r w:rsidRPr="007677AB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C++ 量身打造的轻量级 JSON 通用工具，轻松完成 JSON 解析和序列化功能，并和 C++ 输入输出流交互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；</w:t>
                          </w:r>
                        </w:p>
                        <w:p w14:paraId="60534C68" w14:textId="193EADD7" w:rsidR="007677AB" w:rsidRPr="007677AB" w:rsidRDefault="007677AB" w:rsidP="007677AB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7677AB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根据 </w:t>
                          </w:r>
                          <w:r w:rsidRPr="00B05C71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STL</w:t>
                          </w:r>
                          <w:r w:rsidRPr="007677AB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设计规范设计接口，支持 for-each 循环和迭代器遍历，支持从其他类型迭代器导入导出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；</w:t>
                          </w:r>
                        </w:p>
                        <w:p w14:paraId="5F336705" w14:textId="49973AB7" w:rsidR="007677AB" w:rsidRPr="007677AB" w:rsidRDefault="007677AB" w:rsidP="007677AB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line="360" w:lineRule="exact"/>
                            <w:textAlignment w:val="baseline"/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</w:pPr>
                          <w:r w:rsidRPr="007677AB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使用抽象接口 </w:t>
                          </w:r>
                          <w:proofErr w:type="spellStart"/>
                          <w:r w:rsidRPr="007677AB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output_adapter</w:t>
                          </w:r>
                          <w:proofErr w:type="spellEnd"/>
                          <w:r w:rsidRPr="007677AB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和 </w:t>
                          </w:r>
                          <w:proofErr w:type="spellStart"/>
                          <w:r w:rsidRPr="007677AB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input_adapter</w:t>
                          </w:r>
                          <w:proofErr w:type="spellEnd"/>
                          <w:r w:rsidRPr="007677AB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 xml:space="preserve"> 实现序列化和反序列化，易于扩展到非标准流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中。</w:t>
                          </w:r>
                        </w:p>
                      </w:txbxContent>
                    </v:textbox>
                  </v:rect>
                  <v:line id="直接连接符 44" o:spid="_x0000_s1075" style="position:absolute;visibility:visible;mso-wrap-style:square" from="1403,2580" to="66247,2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" strokecolor="#bfbfbf">
                    <v:stroke joinstyle="miter"/>
                  </v:line>
                  <v:shape id="梯形 55" o:spid="_x0000_s1076" style="position:absolute;left:6835;top:181;width:8329;height:2606;visibility:visible;mso-wrap-style:square;v-text-anchor:middle" coordsize="832959,26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" path="m,260653l155401,,677558,,832959,260653,,260653xe" fillcolor="#425268" stroked="f" strokeweight="1pt">
                    <v:stroke joinstyle="miter"/>
                    <v:path arrowok="t" o:connecttype="custom" o:connectlocs="0,260653;155401,0;677558,0;832959,260653;0,260653" o:connectangles="0,0,0,0,0"/>
                  </v:shape>
                  <v:shape id="梯形 56" o:spid="_x0000_s1077" style="position:absolute;left:6065;top:181;width:8330;height:2606;visibility:visible;mso-wrap-style:square;v-text-anchor:middle" coordsize="832959,26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" path="m,260653l155401,,677558,,832959,260653,,260653xe" fillcolor="#f2f2f2" stroked="f" strokeweight="1pt">
                    <v:stroke joinstyle="miter"/>
                    <v:path arrowok="t" o:connecttype="custom" o:connectlocs="0,260653;155401,0;677558,0;832959,260653;0,260653" o:connectangles="0,0,0,0,0"/>
                  </v:shape>
                  <v:rect id="矩形 57" o:spid="_x0000_s1078" style="position:absolute;top:181;width:9615;height:2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" fillcolor="#425268" stroked="f" strokeweight="1pt"/>
                  <v:shape id="梯形 58" o:spid="_x0000_s1079" style="position:absolute;left:5432;top:181;width:8329;height:2606;visibility:visible;mso-wrap-style:square;v-text-anchor:middle" coordsize="832959,260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" path="m,260653l155401,,677558,,832959,260653,,260653xe" fillcolor="#425268" stroked="f" strokeweight="1pt">
                    <v:stroke joinstyle="miter"/>
                    <v:path arrowok="t" o:connecttype="custom" o:connectlocs="0,260653;155401,0;677558,0;832959,260653;0,260653" o:connectangles="0,0,0,0,0"/>
                  </v:shape>
                  <v:shape id="直角三角形 59" o:spid="_x0000_s1080" type="#_x0000_t6" style="position:absolute;top:2761;width:1309;height:77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" fillcolor="#222a35" stroked="f" strokeweight="1pt"/>
                  <v:rect id="矩形 60" o:spid="_x0000_s1081" style="position:absolute;left:3213;width:9432;height:2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" filled="f" stroked="f" strokeweight="1pt">
                    <v:textbox>
                      <w:txbxContent>
                        <w:p w14:paraId="1C0891E8" w14:textId="7BD26A2A" w:rsidR="00CF12D3" w:rsidRDefault="00CF12D3" w:rsidP="00CF12D3">
                          <w:pPr>
                            <w:pStyle w:val="a3"/>
                            <w:spacing w:before="0" w:beforeAutospacing="0" w:after="0" w:afterAutospacing="0" w:line="312" w:lineRule="exact"/>
                            <w:jc w:val="distribute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color w:val="FFFFFF"/>
                              <w:kern w:val="24"/>
                            </w:rPr>
                            <w:t>开源项目</w:t>
                          </w:r>
                        </w:p>
                      </w:txbxContent>
                    </v:textbox>
                  </v:rect>
                </v:group>
                <v:shape id="图形 83" o:spid="_x0000_s1082" type="#_x0000_t75" alt="网络" style="position:absolute;left:1083;top:303;width:2280;height:2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">
                  <v:imagedata r:id="rId14" o:title="网络"/>
                </v:shape>
              </v:group>
            </w:pict>
          </mc:Fallback>
        </mc:AlternateContent>
      </w:r>
      <w:r w:rsidR="00CF12D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F63F20" wp14:editId="0316B689">
                <wp:simplePos x="0" y="0"/>
                <wp:positionH relativeFrom="column">
                  <wp:posOffset>-737558</wp:posOffset>
                </wp:positionH>
                <wp:positionV relativeFrom="paragraph">
                  <wp:posOffset>-500333</wp:posOffset>
                </wp:positionV>
                <wp:extent cx="0" cy="9946257"/>
                <wp:effectExtent l="0" t="0" r="38100" b="36195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46257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B44FD" id="直接连接符 25" o:spid="_x0000_s1026" style="position:absolute;left:0;text-align:lef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8.1pt,-39.4pt" to="-58.1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" strokecolor="#bfbfbf">
                <v:stroke joinstyle="miter"/>
              </v:line>
            </w:pict>
          </mc:Fallback>
        </mc:AlternateContent>
      </w:r>
    </w:p>
    <w:sectPr w:rsidR="007302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C6B0EA" w14:textId="77777777" w:rsidR="001430F5" w:rsidRDefault="001430F5" w:rsidP="00EE0011">
      <w:r>
        <w:separator/>
      </w:r>
    </w:p>
  </w:endnote>
  <w:endnote w:type="continuationSeparator" w:id="0">
    <w:p w14:paraId="548A134F" w14:textId="77777777" w:rsidR="001430F5" w:rsidRDefault="001430F5" w:rsidP="00EE0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方正超粗黑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65207D" w14:textId="77777777" w:rsidR="001430F5" w:rsidRDefault="001430F5" w:rsidP="00EE0011">
      <w:r>
        <w:separator/>
      </w:r>
    </w:p>
  </w:footnote>
  <w:footnote w:type="continuationSeparator" w:id="0">
    <w:p w14:paraId="71150E81" w14:textId="77777777" w:rsidR="001430F5" w:rsidRDefault="001430F5" w:rsidP="00EE00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68BAAA"/>
    <w:multiLevelType w:val="singleLevel"/>
    <w:tmpl w:val="5968BAA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72BC7017"/>
    <w:multiLevelType w:val="hybridMultilevel"/>
    <w:tmpl w:val="9C6675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CE6713"/>
    <w:rsid w:val="0003020E"/>
    <w:rsid w:val="00030E8E"/>
    <w:rsid w:val="00045B26"/>
    <w:rsid w:val="00052A36"/>
    <w:rsid w:val="000C49F1"/>
    <w:rsid w:val="000C72E0"/>
    <w:rsid w:val="000F2420"/>
    <w:rsid w:val="00123389"/>
    <w:rsid w:val="001430F5"/>
    <w:rsid w:val="00145478"/>
    <w:rsid w:val="00153F4B"/>
    <w:rsid w:val="001618D2"/>
    <w:rsid w:val="00161A78"/>
    <w:rsid w:val="00192C16"/>
    <w:rsid w:val="002150A0"/>
    <w:rsid w:val="0022594A"/>
    <w:rsid w:val="002275B5"/>
    <w:rsid w:val="00296F03"/>
    <w:rsid w:val="002B2DF2"/>
    <w:rsid w:val="002B4BF0"/>
    <w:rsid w:val="00360B84"/>
    <w:rsid w:val="003B5D6B"/>
    <w:rsid w:val="003F327C"/>
    <w:rsid w:val="004940B1"/>
    <w:rsid w:val="004A09C5"/>
    <w:rsid w:val="004B0D1D"/>
    <w:rsid w:val="005414DC"/>
    <w:rsid w:val="005E4011"/>
    <w:rsid w:val="006B0082"/>
    <w:rsid w:val="006F4008"/>
    <w:rsid w:val="00730228"/>
    <w:rsid w:val="007663F0"/>
    <w:rsid w:val="007677AB"/>
    <w:rsid w:val="008314CD"/>
    <w:rsid w:val="00835536"/>
    <w:rsid w:val="00892E54"/>
    <w:rsid w:val="008A4326"/>
    <w:rsid w:val="008B6A0A"/>
    <w:rsid w:val="008E3FC2"/>
    <w:rsid w:val="0092249A"/>
    <w:rsid w:val="009C5123"/>
    <w:rsid w:val="00A07403"/>
    <w:rsid w:val="00A13864"/>
    <w:rsid w:val="00A57E47"/>
    <w:rsid w:val="00AE3EE6"/>
    <w:rsid w:val="00B05C71"/>
    <w:rsid w:val="00B25402"/>
    <w:rsid w:val="00B64F9C"/>
    <w:rsid w:val="00BA319F"/>
    <w:rsid w:val="00BC2939"/>
    <w:rsid w:val="00BF1C63"/>
    <w:rsid w:val="00C17319"/>
    <w:rsid w:val="00C4513C"/>
    <w:rsid w:val="00C50AEC"/>
    <w:rsid w:val="00CA01CB"/>
    <w:rsid w:val="00CE43AF"/>
    <w:rsid w:val="00CF12D3"/>
    <w:rsid w:val="00CF54C9"/>
    <w:rsid w:val="00D06157"/>
    <w:rsid w:val="00D70E96"/>
    <w:rsid w:val="00E07A86"/>
    <w:rsid w:val="00E20A23"/>
    <w:rsid w:val="00E508A8"/>
    <w:rsid w:val="00E53FA4"/>
    <w:rsid w:val="00E96A5E"/>
    <w:rsid w:val="00EB5B9F"/>
    <w:rsid w:val="00ED1F7A"/>
    <w:rsid w:val="00EE0011"/>
    <w:rsid w:val="00FD2FC7"/>
    <w:rsid w:val="098B6825"/>
    <w:rsid w:val="23424AB1"/>
    <w:rsid w:val="310071BA"/>
    <w:rsid w:val="378E7C42"/>
    <w:rsid w:val="40620F7B"/>
    <w:rsid w:val="42D04906"/>
    <w:rsid w:val="477C79DA"/>
    <w:rsid w:val="4DE774C5"/>
    <w:rsid w:val="676A233D"/>
    <w:rsid w:val="6A824430"/>
    <w:rsid w:val="6DCE6713"/>
    <w:rsid w:val="75A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71EBD20"/>
  <w15:docId w15:val="{212CB10B-0CB9-41F2-85DB-3263559F0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E00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011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0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011"/>
    <w:rPr>
      <w:kern w:val="2"/>
      <w:sz w:val="18"/>
      <w:szCs w:val="18"/>
    </w:rPr>
  </w:style>
  <w:style w:type="paragraph" w:styleId="a8">
    <w:name w:val="List Paragraph"/>
    <w:basedOn w:val="a"/>
    <w:uiPriority w:val="99"/>
    <w:rsid w:val="008B6A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84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7905;&#31616;&#21382;&#21830;&#21153;&#31616;&#21382;&#22909;&#30475;&#31616;&#21382;&#31616;&#32422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简洁简历商务简历好看简历简约简历求职简历.docx</Template>
  <TotalTime>397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Nomango</dc:creator>
  <cp:lastModifiedBy>L Nomango</cp:lastModifiedBy>
  <cp:revision>53</cp:revision>
  <cp:lastPrinted>2019-12-12T09:00:00Z</cp:lastPrinted>
  <dcterms:created xsi:type="dcterms:W3CDTF">2017-07-14T11:16:00Z</dcterms:created>
  <dcterms:modified xsi:type="dcterms:W3CDTF">2020-03-10T10:23:00Z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